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1471" w:rsidRPr="005A61D1" w:rsidRDefault="00CD7FFA">
      <w:r w:rsidRPr="005A61D1">
        <w:rPr>
          <w:noProof/>
        </w:rPr>
        <w:drawing>
          <wp:anchor distT="0" distB="0" distL="114300" distR="114300" simplePos="0" relativeHeight="251655680" behindDoc="1" locked="0" layoutInCell="1" allowOverlap="1">
            <wp:simplePos x="0" y="0"/>
            <wp:positionH relativeFrom="column">
              <wp:posOffset>-125095</wp:posOffset>
            </wp:positionH>
            <wp:positionV relativeFrom="paragraph">
              <wp:posOffset>-482600</wp:posOffset>
            </wp:positionV>
            <wp:extent cx="1483995" cy="607060"/>
            <wp:effectExtent l="0" t="0" r="0" b="0"/>
            <wp:wrapNone/>
            <wp:docPr id="3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422" t="31384" r="38306" b="56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995" cy="60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0" w:type="auto"/>
        <w:tblInd w:w="67" w:type="dxa"/>
        <w:tblBorders>
          <w:top w:val="single" w:sz="4" w:space="0" w:color="auto"/>
          <w:bottom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501"/>
      </w:tblGrid>
      <w:tr w:rsidR="008F1471" w:rsidRPr="005A61D1" w:rsidTr="009F0D26">
        <w:tblPrEx>
          <w:tblCellMar>
            <w:top w:w="0" w:type="dxa"/>
            <w:bottom w:w="0" w:type="dxa"/>
          </w:tblCellMar>
        </w:tblPrEx>
        <w:trPr>
          <w:trHeight w:val="861"/>
        </w:trPr>
        <w:tc>
          <w:tcPr>
            <w:tcW w:w="9501" w:type="dxa"/>
            <w:vAlign w:val="center"/>
          </w:tcPr>
          <w:p w:rsidR="0078557E" w:rsidRPr="009B37F3" w:rsidRDefault="002A7D51" w:rsidP="0099199B">
            <w:pPr>
              <w:jc w:val="center"/>
              <w:rPr>
                <w:b/>
                <w:color w:val="FF0000"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Vozidla využívaná pro </w:t>
            </w:r>
            <w:r w:rsidRPr="00D7791E">
              <w:rPr>
                <w:b/>
                <w:sz w:val="28"/>
                <w:szCs w:val="28"/>
              </w:rPr>
              <w:t>pracovní</w:t>
            </w:r>
            <w:r w:rsidR="007D0EB5">
              <w:rPr>
                <w:b/>
                <w:sz w:val="28"/>
                <w:szCs w:val="28"/>
              </w:rPr>
              <w:t xml:space="preserve"> c</w:t>
            </w:r>
            <w:r>
              <w:rPr>
                <w:b/>
                <w:sz w:val="28"/>
                <w:szCs w:val="28"/>
              </w:rPr>
              <w:t>esty</w:t>
            </w:r>
            <w:r w:rsidR="009B37F3">
              <w:rPr>
                <w:b/>
                <w:sz w:val="28"/>
                <w:szCs w:val="28"/>
              </w:rPr>
              <w:t xml:space="preserve"> </w:t>
            </w:r>
          </w:p>
        </w:tc>
      </w:tr>
    </w:tbl>
    <w:p w:rsidR="008F1471" w:rsidRPr="005A61D1" w:rsidRDefault="008F1471"/>
    <w:p w:rsidR="00E00BC1" w:rsidRPr="005A61D1" w:rsidRDefault="00E00BC1"/>
    <w:p w:rsidR="00E00BC1" w:rsidRPr="005A61D1" w:rsidRDefault="00E00BC1"/>
    <w:p w:rsidR="00E00BC1" w:rsidRPr="005A61D1" w:rsidRDefault="00E00BC1"/>
    <w:p w:rsidR="00E00BC1" w:rsidRPr="005A61D1" w:rsidRDefault="00E00BC1">
      <w:pPr>
        <w:rPr>
          <w:b/>
          <w:sz w:val="24"/>
          <w:szCs w:val="24"/>
          <w:u w:val="single"/>
        </w:rPr>
      </w:pPr>
      <w:r w:rsidRPr="005A61D1">
        <w:rPr>
          <w:b/>
          <w:sz w:val="24"/>
          <w:szCs w:val="24"/>
          <w:u w:val="single"/>
        </w:rPr>
        <w:t>Obsah</w:t>
      </w:r>
    </w:p>
    <w:p w:rsidR="00E00BC1" w:rsidRPr="005A61D1" w:rsidRDefault="00E00BC1">
      <w:pPr>
        <w:rPr>
          <w:b/>
          <w:sz w:val="24"/>
          <w:szCs w:val="24"/>
          <w:u w:val="single"/>
        </w:rPr>
      </w:pPr>
    </w:p>
    <w:bookmarkStart w:id="0" w:name="_Toc466694508"/>
    <w:p w:rsidR="00996AD4" w:rsidRPr="00835501" w:rsidRDefault="009F0D26">
      <w:pPr>
        <w:pStyle w:val="TOC1"/>
        <w:tabs>
          <w:tab w:val="left" w:pos="440"/>
          <w:tab w:val="right" w:leader="dot" w:pos="9771"/>
        </w:tabs>
        <w:rPr>
          <w:rFonts w:cs="Times New Roman"/>
          <w:b w:val="0"/>
          <w:bCs w:val="0"/>
          <w:caps w:val="0"/>
          <w:noProof/>
          <w:sz w:val="22"/>
          <w:szCs w:val="22"/>
        </w:rPr>
      </w:pPr>
      <w:r w:rsidRPr="005A61D1">
        <w:fldChar w:fldCharType="begin"/>
      </w:r>
      <w:r w:rsidRPr="005A61D1">
        <w:instrText xml:space="preserve"> TOC \o "1-3" \h \z \u </w:instrText>
      </w:r>
      <w:r w:rsidRPr="005A61D1">
        <w:fldChar w:fldCharType="separate"/>
      </w:r>
      <w:hyperlink w:anchor="_Toc64374914" w:history="1">
        <w:r w:rsidR="00996AD4" w:rsidRPr="00A2393B">
          <w:rPr>
            <w:rStyle w:val="Hyperlink"/>
            <w:noProof/>
          </w:rPr>
          <w:t>1</w:t>
        </w:r>
        <w:r w:rsidR="00996AD4" w:rsidRPr="00835501">
          <w:rPr>
            <w:rFonts w:cs="Times New Roman"/>
            <w:b w:val="0"/>
            <w:bCs w:val="0"/>
            <w:caps w:val="0"/>
            <w:noProof/>
            <w:sz w:val="22"/>
            <w:szCs w:val="22"/>
          </w:rPr>
          <w:tab/>
        </w:r>
        <w:r w:rsidR="00996AD4" w:rsidRPr="00A2393B">
          <w:rPr>
            <w:rStyle w:val="Hyperlink"/>
            <w:noProof/>
          </w:rPr>
          <w:t>Účel</w:t>
        </w:r>
        <w:r w:rsidR="00996AD4">
          <w:rPr>
            <w:noProof/>
            <w:webHidden/>
          </w:rPr>
          <w:tab/>
        </w:r>
        <w:r w:rsidR="00996AD4">
          <w:rPr>
            <w:noProof/>
            <w:webHidden/>
          </w:rPr>
          <w:fldChar w:fldCharType="begin"/>
        </w:r>
        <w:r w:rsidR="00996AD4">
          <w:rPr>
            <w:noProof/>
            <w:webHidden/>
          </w:rPr>
          <w:instrText xml:space="preserve"> PAGEREF _Toc64374914 \h </w:instrText>
        </w:r>
        <w:r w:rsidR="00996AD4">
          <w:rPr>
            <w:noProof/>
            <w:webHidden/>
          </w:rPr>
        </w:r>
        <w:r w:rsidR="00996AD4">
          <w:rPr>
            <w:noProof/>
            <w:webHidden/>
          </w:rPr>
          <w:fldChar w:fldCharType="separate"/>
        </w:r>
        <w:r w:rsidR="00996AD4">
          <w:rPr>
            <w:noProof/>
            <w:webHidden/>
          </w:rPr>
          <w:t>2</w:t>
        </w:r>
        <w:r w:rsidR="00996AD4">
          <w:rPr>
            <w:noProof/>
            <w:webHidden/>
          </w:rPr>
          <w:fldChar w:fldCharType="end"/>
        </w:r>
      </w:hyperlink>
    </w:p>
    <w:p w:rsidR="00996AD4" w:rsidRPr="00835501" w:rsidRDefault="00996AD4">
      <w:pPr>
        <w:pStyle w:val="TOC1"/>
        <w:tabs>
          <w:tab w:val="left" w:pos="440"/>
          <w:tab w:val="right" w:leader="dot" w:pos="9771"/>
        </w:tabs>
        <w:rPr>
          <w:rFonts w:cs="Times New Roman"/>
          <w:b w:val="0"/>
          <w:bCs w:val="0"/>
          <w:caps w:val="0"/>
          <w:noProof/>
          <w:sz w:val="22"/>
          <w:szCs w:val="22"/>
        </w:rPr>
      </w:pPr>
      <w:hyperlink w:anchor="_Toc64374915" w:history="1">
        <w:r w:rsidRPr="00A2393B">
          <w:rPr>
            <w:rStyle w:val="Hyperlink"/>
            <w:noProof/>
          </w:rPr>
          <w:t>2</w:t>
        </w:r>
        <w:r w:rsidRPr="00835501">
          <w:rPr>
            <w:rFonts w:cs="Times New Roman"/>
            <w:b w:val="0"/>
            <w:bCs w:val="0"/>
            <w:caps w:val="0"/>
            <w:noProof/>
            <w:sz w:val="22"/>
            <w:szCs w:val="22"/>
          </w:rPr>
          <w:tab/>
        </w:r>
        <w:r w:rsidRPr="00A2393B">
          <w:rPr>
            <w:rStyle w:val="Hyperlink"/>
            <w:noProof/>
          </w:rPr>
          <w:t>Oblast platnosti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_Toc64374915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996AD4" w:rsidRPr="00835501" w:rsidRDefault="00996AD4">
      <w:pPr>
        <w:pStyle w:val="TOC1"/>
        <w:tabs>
          <w:tab w:val="left" w:pos="440"/>
          <w:tab w:val="right" w:leader="dot" w:pos="9771"/>
        </w:tabs>
        <w:rPr>
          <w:rFonts w:cs="Times New Roman"/>
          <w:b w:val="0"/>
          <w:bCs w:val="0"/>
          <w:caps w:val="0"/>
          <w:noProof/>
          <w:sz w:val="22"/>
          <w:szCs w:val="22"/>
        </w:rPr>
      </w:pPr>
      <w:hyperlink w:anchor="_Toc64374916" w:history="1">
        <w:r w:rsidRPr="00A2393B">
          <w:rPr>
            <w:rStyle w:val="Hyperlink"/>
            <w:noProof/>
          </w:rPr>
          <w:t>3</w:t>
        </w:r>
        <w:r w:rsidRPr="00835501">
          <w:rPr>
            <w:rFonts w:cs="Times New Roman"/>
            <w:b w:val="0"/>
            <w:bCs w:val="0"/>
            <w:caps w:val="0"/>
            <w:noProof/>
            <w:sz w:val="22"/>
            <w:szCs w:val="22"/>
          </w:rPr>
          <w:tab/>
        </w:r>
        <w:r w:rsidRPr="00A2393B">
          <w:rPr>
            <w:rStyle w:val="Hyperlink"/>
            <w:noProof/>
          </w:rPr>
          <w:t>Pojmy a zkratky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_Toc64374916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996AD4" w:rsidRPr="00835501" w:rsidRDefault="00996AD4">
      <w:pPr>
        <w:pStyle w:val="TOC2"/>
        <w:tabs>
          <w:tab w:val="left" w:pos="880"/>
          <w:tab w:val="right" w:leader="dot" w:pos="9771"/>
        </w:tabs>
        <w:rPr>
          <w:rFonts w:cs="Times New Roman"/>
          <w:smallCaps w:val="0"/>
          <w:noProof/>
          <w:sz w:val="22"/>
          <w:szCs w:val="22"/>
        </w:rPr>
      </w:pPr>
      <w:hyperlink w:anchor="_Toc64374917" w:history="1">
        <w:r w:rsidRPr="00A2393B">
          <w:rPr>
            <w:rStyle w:val="Hyperlink"/>
            <w:noProof/>
          </w:rPr>
          <w:t>3.1</w:t>
        </w:r>
        <w:r w:rsidRPr="00835501">
          <w:rPr>
            <w:rFonts w:cs="Times New Roman"/>
            <w:smallCaps w:val="0"/>
            <w:noProof/>
            <w:sz w:val="22"/>
            <w:szCs w:val="22"/>
          </w:rPr>
          <w:tab/>
        </w:r>
        <w:r w:rsidRPr="00A2393B">
          <w:rPr>
            <w:rStyle w:val="Hyperlink"/>
            <w:noProof/>
          </w:rPr>
          <w:t>Pojmy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_Toc64374917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996AD4" w:rsidRPr="00835501" w:rsidRDefault="00996AD4">
      <w:pPr>
        <w:pStyle w:val="TOC2"/>
        <w:tabs>
          <w:tab w:val="left" w:pos="880"/>
          <w:tab w:val="right" w:leader="dot" w:pos="9771"/>
        </w:tabs>
        <w:rPr>
          <w:rFonts w:cs="Times New Roman"/>
          <w:smallCaps w:val="0"/>
          <w:noProof/>
          <w:sz w:val="22"/>
          <w:szCs w:val="22"/>
        </w:rPr>
      </w:pPr>
      <w:hyperlink w:anchor="_Toc64374918" w:history="1">
        <w:r w:rsidRPr="00A2393B">
          <w:rPr>
            <w:rStyle w:val="Hyperlink"/>
            <w:noProof/>
          </w:rPr>
          <w:t>3.2</w:t>
        </w:r>
        <w:r w:rsidRPr="00835501">
          <w:rPr>
            <w:rFonts w:cs="Times New Roman"/>
            <w:smallCaps w:val="0"/>
            <w:noProof/>
            <w:sz w:val="22"/>
            <w:szCs w:val="22"/>
          </w:rPr>
          <w:tab/>
        </w:r>
        <w:r w:rsidRPr="00A2393B">
          <w:rPr>
            <w:rStyle w:val="Hyperlink"/>
            <w:noProof/>
          </w:rPr>
          <w:t>Zkratky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_Toc64374918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996AD4" w:rsidRPr="00835501" w:rsidRDefault="00996AD4">
      <w:pPr>
        <w:pStyle w:val="TOC1"/>
        <w:tabs>
          <w:tab w:val="left" w:pos="440"/>
          <w:tab w:val="right" w:leader="dot" w:pos="9771"/>
        </w:tabs>
        <w:rPr>
          <w:rFonts w:cs="Times New Roman"/>
          <w:b w:val="0"/>
          <w:bCs w:val="0"/>
          <w:caps w:val="0"/>
          <w:noProof/>
          <w:sz w:val="22"/>
          <w:szCs w:val="22"/>
        </w:rPr>
      </w:pPr>
      <w:hyperlink w:anchor="_Toc64374919" w:history="1">
        <w:r w:rsidRPr="00A2393B">
          <w:rPr>
            <w:rStyle w:val="Hyperlink"/>
            <w:noProof/>
          </w:rPr>
          <w:t>4</w:t>
        </w:r>
        <w:r w:rsidRPr="00835501">
          <w:rPr>
            <w:rFonts w:cs="Times New Roman"/>
            <w:b w:val="0"/>
            <w:bCs w:val="0"/>
            <w:caps w:val="0"/>
            <w:noProof/>
            <w:sz w:val="22"/>
            <w:szCs w:val="22"/>
          </w:rPr>
          <w:tab/>
        </w:r>
        <w:r w:rsidRPr="00A2393B">
          <w:rPr>
            <w:rStyle w:val="Hyperlink"/>
            <w:noProof/>
          </w:rPr>
          <w:t>Služební vozidla FN Brno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_Toc64374919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96AD4" w:rsidRPr="00835501" w:rsidRDefault="00996AD4">
      <w:pPr>
        <w:pStyle w:val="TOC2"/>
        <w:tabs>
          <w:tab w:val="left" w:pos="880"/>
          <w:tab w:val="right" w:leader="dot" w:pos="9771"/>
        </w:tabs>
        <w:rPr>
          <w:rFonts w:cs="Times New Roman"/>
          <w:smallCaps w:val="0"/>
          <w:noProof/>
          <w:sz w:val="22"/>
          <w:szCs w:val="22"/>
        </w:rPr>
      </w:pPr>
      <w:hyperlink w:anchor="_Toc64374920" w:history="1">
        <w:r w:rsidRPr="00A2393B">
          <w:rPr>
            <w:rStyle w:val="Hyperlink"/>
            <w:noProof/>
          </w:rPr>
          <w:t>4.1</w:t>
        </w:r>
        <w:r w:rsidRPr="00835501">
          <w:rPr>
            <w:rFonts w:cs="Times New Roman"/>
            <w:smallCaps w:val="0"/>
            <w:noProof/>
            <w:sz w:val="22"/>
            <w:szCs w:val="22"/>
          </w:rPr>
          <w:tab/>
        </w:r>
        <w:r w:rsidRPr="00A2393B">
          <w:rPr>
            <w:rStyle w:val="Hyperlink"/>
            <w:noProof/>
          </w:rPr>
          <w:t>Využití služebních vozidel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_Toc64374920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96AD4" w:rsidRPr="00835501" w:rsidRDefault="00996AD4">
      <w:pPr>
        <w:pStyle w:val="TOC2"/>
        <w:tabs>
          <w:tab w:val="left" w:pos="880"/>
          <w:tab w:val="right" w:leader="dot" w:pos="9771"/>
        </w:tabs>
        <w:rPr>
          <w:rFonts w:cs="Times New Roman"/>
          <w:smallCaps w:val="0"/>
          <w:noProof/>
          <w:sz w:val="22"/>
          <w:szCs w:val="22"/>
        </w:rPr>
      </w:pPr>
      <w:hyperlink w:anchor="_Toc64374921" w:history="1">
        <w:r w:rsidRPr="00A2393B">
          <w:rPr>
            <w:rStyle w:val="Hyperlink"/>
            <w:noProof/>
          </w:rPr>
          <w:t>4.2</w:t>
        </w:r>
        <w:r w:rsidRPr="00835501">
          <w:rPr>
            <w:rFonts w:cs="Times New Roman"/>
            <w:smallCaps w:val="0"/>
            <w:noProof/>
            <w:sz w:val="22"/>
            <w:szCs w:val="22"/>
          </w:rPr>
          <w:tab/>
        </w:r>
        <w:r w:rsidRPr="00A2393B">
          <w:rPr>
            <w:rStyle w:val="Hyperlink"/>
            <w:noProof/>
          </w:rPr>
          <w:t>Členové vrcholového vedení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_Toc64374921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96AD4" w:rsidRPr="00835501" w:rsidRDefault="00996AD4">
      <w:pPr>
        <w:pStyle w:val="TOC2"/>
        <w:tabs>
          <w:tab w:val="left" w:pos="880"/>
          <w:tab w:val="right" w:leader="dot" w:pos="9771"/>
        </w:tabs>
        <w:rPr>
          <w:rFonts w:cs="Times New Roman"/>
          <w:smallCaps w:val="0"/>
          <w:noProof/>
          <w:sz w:val="22"/>
          <w:szCs w:val="22"/>
        </w:rPr>
      </w:pPr>
      <w:hyperlink w:anchor="_Toc64374922" w:history="1">
        <w:r w:rsidRPr="00A2393B">
          <w:rPr>
            <w:rStyle w:val="Hyperlink"/>
            <w:noProof/>
          </w:rPr>
          <w:t>4.3</w:t>
        </w:r>
        <w:r w:rsidRPr="00835501">
          <w:rPr>
            <w:rFonts w:cs="Times New Roman"/>
            <w:smallCaps w:val="0"/>
            <w:noProof/>
            <w:sz w:val="22"/>
            <w:szCs w:val="22"/>
          </w:rPr>
          <w:tab/>
        </w:r>
        <w:r w:rsidRPr="00A2393B">
          <w:rPr>
            <w:rStyle w:val="Hyperlink"/>
            <w:noProof/>
          </w:rPr>
          <w:t xml:space="preserve">Vybraní zaměstnanci OHTS, CI, </w:t>
        </w:r>
        <w:r w:rsidRPr="00A2393B">
          <w:rPr>
            <w:rStyle w:val="Hyperlink"/>
            <w:i/>
            <w:noProof/>
          </w:rPr>
          <w:t>IOd</w:t>
        </w:r>
        <w:r w:rsidRPr="00A2393B">
          <w:rPr>
            <w:rStyle w:val="Hyperlink"/>
            <w:noProof/>
          </w:rPr>
          <w:t xml:space="preserve"> </w:t>
        </w:r>
        <w:r w:rsidRPr="00A2393B">
          <w:rPr>
            <w:rStyle w:val="Hyperlink"/>
            <w:i/>
            <w:noProof/>
          </w:rPr>
          <w:t>a OKP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_Toc64374922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96AD4" w:rsidRPr="00835501" w:rsidRDefault="00996AD4">
      <w:pPr>
        <w:pStyle w:val="TOC2"/>
        <w:tabs>
          <w:tab w:val="left" w:pos="880"/>
          <w:tab w:val="right" w:leader="dot" w:pos="9771"/>
        </w:tabs>
        <w:rPr>
          <w:rFonts w:cs="Times New Roman"/>
          <w:smallCaps w:val="0"/>
          <w:noProof/>
          <w:sz w:val="22"/>
          <w:szCs w:val="22"/>
        </w:rPr>
      </w:pPr>
      <w:hyperlink w:anchor="_Toc64374923" w:history="1">
        <w:r w:rsidRPr="00A2393B">
          <w:rPr>
            <w:rStyle w:val="Hyperlink"/>
            <w:noProof/>
          </w:rPr>
          <w:t>4.4</w:t>
        </w:r>
        <w:r w:rsidRPr="00835501">
          <w:rPr>
            <w:rFonts w:cs="Times New Roman"/>
            <w:smallCaps w:val="0"/>
            <w:noProof/>
            <w:sz w:val="22"/>
            <w:szCs w:val="22"/>
          </w:rPr>
          <w:tab/>
        </w:r>
        <w:r w:rsidRPr="00A2393B">
          <w:rPr>
            <w:rStyle w:val="Hyperlink"/>
            <w:noProof/>
          </w:rPr>
          <w:t>Soukromá vozidla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_Toc64374923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96AD4" w:rsidRPr="00835501" w:rsidRDefault="00996AD4">
      <w:pPr>
        <w:pStyle w:val="TOC2"/>
        <w:tabs>
          <w:tab w:val="left" w:pos="880"/>
          <w:tab w:val="right" w:leader="dot" w:pos="9771"/>
        </w:tabs>
        <w:rPr>
          <w:rFonts w:cs="Times New Roman"/>
          <w:smallCaps w:val="0"/>
          <w:noProof/>
          <w:sz w:val="22"/>
          <w:szCs w:val="22"/>
        </w:rPr>
      </w:pPr>
      <w:hyperlink w:anchor="_Toc64374924" w:history="1">
        <w:r w:rsidRPr="00A2393B">
          <w:rPr>
            <w:rStyle w:val="Hyperlink"/>
            <w:noProof/>
          </w:rPr>
          <w:t>4.5</w:t>
        </w:r>
        <w:r w:rsidRPr="00835501">
          <w:rPr>
            <w:rFonts w:cs="Times New Roman"/>
            <w:smallCaps w:val="0"/>
            <w:noProof/>
            <w:sz w:val="22"/>
            <w:szCs w:val="22"/>
          </w:rPr>
          <w:tab/>
        </w:r>
        <w:r w:rsidRPr="00A2393B">
          <w:rPr>
            <w:rStyle w:val="Hyperlink"/>
            <w:noProof/>
          </w:rPr>
          <w:t>Mimořádné případy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_Toc64374924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96AD4" w:rsidRPr="00835501" w:rsidRDefault="00996AD4">
      <w:pPr>
        <w:pStyle w:val="TOC2"/>
        <w:tabs>
          <w:tab w:val="left" w:pos="880"/>
          <w:tab w:val="right" w:leader="dot" w:pos="9771"/>
        </w:tabs>
        <w:rPr>
          <w:rFonts w:cs="Times New Roman"/>
          <w:smallCaps w:val="0"/>
          <w:noProof/>
          <w:sz w:val="22"/>
          <w:szCs w:val="22"/>
        </w:rPr>
      </w:pPr>
      <w:hyperlink w:anchor="_Toc64374925" w:history="1">
        <w:r w:rsidRPr="00A2393B">
          <w:rPr>
            <w:rStyle w:val="Hyperlink"/>
            <w:noProof/>
          </w:rPr>
          <w:t>4.6</w:t>
        </w:r>
        <w:r w:rsidRPr="00835501">
          <w:rPr>
            <w:rFonts w:cs="Times New Roman"/>
            <w:smallCaps w:val="0"/>
            <w:noProof/>
            <w:sz w:val="22"/>
            <w:szCs w:val="22"/>
          </w:rPr>
          <w:tab/>
        </w:r>
        <w:r w:rsidRPr="00A2393B">
          <w:rPr>
            <w:rStyle w:val="Hyperlink"/>
            <w:noProof/>
          </w:rPr>
          <w:t>Školení řidičů služebních vozidel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_Toc64374925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96AD4" w:rsidRPr="00835501" w:rsidRDefault="00996AD4">
      <w:pPr>
        <w:pStyle w:val="TOC2"/>
        <w:tabs>
          <w:tab w:val="left" w:pos="880"/>
          <w:tab w:val="right" w:leader="dot" w:pos="9771"/>
        </w:tabs>
        <w:rPr>
          <w:rFonts w:cs="Times New Roman"/>
          <w:smallCaps w:val="0"/>
          <w:noProof/>
          <w:sz w:val="22"/>
          <w:szCs w:val="22"/>
        </w:rPr>
      </w:pPr>
      <w:hyperlink w:anchor="_Toc64374926" w:history="1">
        <w:r w:rsidRPr="00A2393B">
          <w:rPr>
            <w:rStyle w:val="Hyperlink"/>
            <w:noProof/>
          </w:rPr>
          <w:t>4.7</w:t>
        </w:r>
        <w:r w:rsidRPr="00835501">
          <w:rPr>
            <w:rFonts w:cs="Times New Roman"/>
            <w:smallCaps w:val="0"/>
            <w:noProof/>
            <w:sz w:val="22"/>
            <w:szCs w:val="22"/>
          </w:rPr>
          <w:tab/>
        </w:r>
        <w:r w:rsidRPr="00A2393B">
          <w:rPr>
            <w:rStyle w:val="Hyperlink"/>
            <w:noProof/>
          </w:rPr>
          <w:t>Využití převozového vozidla k přepravě zaměstnanců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_Toc64374926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96AD4" w:rsidRPr="00835501" w:rsidRDefault="00996AD4">
      <w:pPr>
        <w:pStyle w:val="TOC2"/>
        <w:tabs>
          <w:tab w:val="left" w:pos="880"/>
          <w:tab w:val="right" w:leader="dot" w:pos="9771"/>
        </w:tabs>
        <w:rPr>
          <w:rFonts w:cs="Times New Roman"/>
          <w:smallCaps w:val="0"/>
          <w:noProof/>
          <w:sz w:val="22"/>
          <w:szCs w:val="22"/>
        </w:rPr>
      </w:pPr>
      <w:hyperlink w:anchor="_Toc64374927" w:history="1">
        <w:r w:rsidRPr="00A2393B">
          <w:rPr>
            <w:rStyle w:val="Hyperlink"/>
            <w:noProof/>
          </w:rPr>
          <w:t>4.8</w:t>
        </w:r>
        <w:r w:rsidRPr="00835501">
          <w:rPr>
            <w:rFonts w:cs="Times New Roman"/>
            <w:smallCaps w:val="0"/>
            <w:noProof/>
            <w:sz w:val="22"/>
            <w:szCs w:val="22"/>
          </w:rPr>
          <w:tab/>
        </w:r>
        <w:r w:rsidRPr="00A2393B">
          <w:rPr>
            <w:rStyle w:val="Hyperlink"/>
            <w:noProof/>
          </w:rPr>
          <w:t>Provozní pokyny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_Toc64374927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96AD4" w:rsidRPr="00835501" w:rsidRDefault="00996AD4">
      <w:pPr>
        <w:pStyle w:val="TOC1"/>
        <w:tabs>
          <w:tab w:val="left" w:pos="440"/>
          <w:tab w:val="right" w:leader="dot" w:pos="9771"/>
        </w:tabs>
        <w:rPr>
          <w:rFonts w:cs="Times New Roman"/>
          <w:b w:val="0"/>
          <w:bCs w:val="0"/>
          <w:caps w:val="0"/>
          <w:noProof/>
          <w:sz w:val="22"/>
          <w:szCs w:val="22"/>
        </w:rPr>
      </w:pPr>
      <w:hyperlink w:anchor="_Toc64374928" w:history="1">
        <w:r w:rsidRPr="00A2393B">
          <w:rPr>
            <w:rStyle w:val="Hyperlink"/>
            <w:noProof/>
            <w:snapToGrid w:val="0"/>
            <w:lang w:eastAsia="en-US"/>
          </w:rPr>
          <w:t>5</w:t>
        </w:r>
        <w:r w:rsidRPr="00835501">
          <w:rPr>
            <w:rFonts w:cs="Times New Roman"/>
            <w:b w:val="0"/>
            <w:bCs w:val="0"/>
            <w:caps w:val="0"/>
            <w:noProof/>
            <w:sz w:val="22"/>
            <w:szCs w:val="22"/>
          </w:rPr>
          <w:tab/>
        </w:r>
        <w:r w:rsidRPr="00A2393B">
          <w:rPr>
            <w:rStyle w:val="Hyperlink"/>
            <w:noProof/>
            <w:snapToGrid w:val="0"/>
            <w:lang w:eastAsia="en-US"/>
          </w:rPr>
          <w:t>Odpovědnosti a pravomoci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_Toc64374928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96AD4" w:rsidRPr="00835501" w:rsidRDefault="00996AD4">
      <w:pPr>
        <w:pStyle w:val="TOC1"/>
        <w:tabs>
          <w:tab w:val="left" w:pos="440"/>
          <w:tab w:val="right" w:leader="dot" w:pos="9771"/>
        </w:tabs>
        <w:rPr>
          <w:rFonts w:cs="Times New Roman"/>
          <w:b w:val="0"/>
          <w:bCs w:val="0"/>
          <w:caps w:val="0"/>
          <w:noProof/>
          <w:sz w:val="22"/>
          <w:szCs w:val="22"/>
        </w:rPr>
      </w:pPr>
      <w:hyperlink w:anchor="_Toc64374929" w:history="1">
        <w:r w:rsidRPr="00A2393B">
          <w:rPr>
            <w:rStyle w:val="Hyperlink"/>
            <w:noProof/>
          </w:rPr>
          <w:t>6</w:t>
        </w:r>
        <w:r w:rsidRPr="00835501">
          <w:rPr>
            <w:rFonts w:cs="Times New Roman"/>
            <w:b w:val="0"/>
            <w:bCs w:val="0"/>
            <w:caps w:val="0"/>
            <w:noProof/>
            <w:sz w:val="22"/>
            <w:szCs w:val="22"/>
          </w:rPr>
          <w:tab/>
        </w:r>
        <w:r w:rsidRPr="00A2393B">
          <w:rPr>
            <w:rStyle w:val="Hyperlink"/>
            <w:noProof/>
          </w:rPr>
          <w:t>Související dokumenty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_Toc64374929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96AD4" w:rsidRPr="00835501" w:rsidRDefault="00996AD4">
      <w:pPr>
        <w:pStyle w:val="TOC1"/>
        <w:tabs>
          <w:tab w:val="left" w:pos="440"/>
          <w:tab w:val="right" w:leader="dot" w:pos="9771"/>
        </w:tabs>
        <w:rPr>
          <w:rFonts w:cs="Times New Roman"/>
          <w:b w:val="0"/>
          <w:bCs w:val="0"/>
          <w:caps w:val="0"/>
          <w:noProof/>
          <w:sz w:val="22"/>
          <w:szCs w:val="22"/>
        </w:rPr>
      </w:pPr>
      <w:hyperlink w:anchor="_Toc64374930" w:history="1">
        <w:r w:rsidRPr="00A2393B">
          <w:rPr>
            <w:rStyle w:val="Hyperlink"/>
            <w:noProof/>
          </w:rPr>
          <w:t>7</w:t>
        </w:r>
        <w:r w:rsidRPr="00835501">
          <w:rPr>
            <w:rFonts w:cs="Times New Roman"/>
            <w:b w:val="0"/>
            <w:bCs w:val="0"/>
            <w:caps w:val="0"/>
            <w:noProof/>
            <w:sz w:val="22"/>
            <w:szCs w:val="22"/>
          </w:rPr>
          <w:tab/>
        </w:r>
        <w:r w:rsidRPr="00A2393B">
          <w:rPr>
            <w:rStyle w:val="Hyperlink"/>
            <w:noProof/>
          </w:rPr>
          <w:t>Přehled změn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_Toc64374930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96AD4" w:rsidRPr="00835501" w:rsidRDefault="00996AD4">
      <w:pPr>
        <w:pStyle w:val="TOC1"/>
        <w:tabs>
          <w:tab w:val="left" w:pos="440"/>
          <w:tab w:val="right" w:leader="dot" w:pos="9771"/>
        </w:tabs>
        <w:rPr>
          <w:rFonts w:cs="Times New Roman"/>
          <w:b w:val="0"/>
          <w:bCs w:val="0"/>
          <w:caps w:val="0"/>
          <w:noProof/>
          <w:sz w:val="22"/>
          <w:szCs w:val="22"/>
        </w:rPr>
      </w:pPr>
      <w:hyperlink w:anchor="_Toc64374931" w:history="1">
        <w:r w:rsidRPr="00A2393B">
          <w:rPr>
            <w:rStyle w:val="Hyperlink"/>
            <w:noProof/>
          </w:rPr>
          <w:t>8</w:t>
        </w:r>
        <w:r w:rsidRPr="00835501">
          <w:rPr>
            <w:rFonts w:cs="Times New Roman"/>
            <w:b w:val="0"/>
            <w:bCs w:val="0"/>
            <w:caps w:val="0"/>
            <w:noProof/>
            <w:sz w:val="22"/>
            <w:szCs w:val="22"/>
          </w:rPr>
          <w:tab/>
        </w:r>
        <w:r w:rsidRPr="00A2393B">
          <w:rPr>
            <w:rStyle w:val="Hyperlink"/>
            <w:noProof/>
          </w:rPr>
          <w:t>Přílohy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_Toc64374931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F0D26" w:rsidRPr="005A61D1" w:rsidRDefault="009F0D26">
      <w:r w:rsidRPr="005A61D1">
        <w:fldChar w:fldCharType="end"/>
      </w:r>
    </w:p>
    <w:p w:rsidR="008F1471" w:rsidRPr="005A61D1" w:rsidRDefault="009F0D26">
      <w:r w:rsidRPr="005A61D1">
        <w:br w:type="page"/>
      </w:r>
    </w:p>
    <w:p w:rsidR="008F1471" w:rsidRPr="005A61D1" w:rsidRDefault="008F1471" w:rsidP="009F0D26">
      <w:pPr>
        <w:pStyle w:val="Heading1"/>
      </w:pPr>
      <w:bookmarkStart w:id="1" w:name="_Toc23756894"/>
      <w:bookmarkStart w:id="2" w:name="_Toc37206694"/>
      <w:bookmarkStart w:id="3" w:name="_Toc37207020"/>
      <w:bookmarkStart w:id="4" w:name="_Toc37207373"/>
      <w:bookmarkStart w:id="5" w:name="_Toc37651061"/>
      <w:bookmarkStart w:id="6" w:name="_Toc38946960"/>
      <w:bookmarkStart w:id="7" w:name="_Toc40763567"/>
      <w:bookmarkStart w:id="8" w:name="_Toc64374914"/>
      <w:r w:rsidRPr="005A61D1">
        <w:t>Účel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:rsidR="003F06B9" w:rsidRPr="005A61D1" w:rsidRDefault="008F1471">
      <w:r w:rsidRPr="005A61D1">
        <w:t>Tento pracovní postup stanovuje</w:t>
      </w:r>
      <w:r w:rsidR="001D5B10" w:rsidRPr="005A61D1">
        <w:t xml:space="preserve"> </w:t>
      </w:r>
      <w:r w:rsidR="003F06B9" w:rsidRPr="005A61D1">
        <w:t xml:space="preserve">způsob využívání </w:t>
      </w:r>
      <w:r w:rsidR="005A61D1" w:rsidRPr="005A61D1">
        <w:t>služebních</w:t>
      </w:r>
      <w:r w:rsidR="00AE0545" w:rsidRPr="005A61D1">
        <w:t xml:space="preserve"> vozidel </w:t>
      </w:r>
      <w:r w:rsidR="003F06B9" w:rsidRPr="005A61D1">
        <w:t>a schvalování služebních cest zaměstnanců</w:t>
      </w:r>
      <w:r w:rsidR="00AE0545" w:rsidRPr="005A61D1">
        <w:t xml:space="preserve"> </w:t>
      </w:r>
      <w:r w:rsidR="003F06B9" w:rsidRPr="005A61D1">
        <w:t xml:space="preserve">FN Brno </w:t>
      </w:r>
      <w:r w:rsidR="005A61D1" w:rsidRPr="005A61D1">
        <w:t>služebními</w:t>
      </w:r>
      <w:r w:rsidR="003F06B9" w:rsidRPr="005A61D1">
        <w:t xml:space="preserve"> vozidly FN Brno</w:t>
      </w:r>
      <w:r w:rsidR="00526413">
        <w:t xml:space="preserve"> a využívání soukromých vozidel k pracovním účelům.</w:t>
      </w:r>
    </w:p>
    <w:p w:rsidR="0078557E" w:rsidRPr="005A61D1" w:rsidRDefault="0078557E"/>
    <w:p w:rsidR="008F1471" w:rsidRPr="005A61D1" w:rsidRDefault="008F1471" w:rsidP="009F0D26">
      <w:pPr>
        <w:pStyle w:val="Heading1"/>
      </w:pPr>
      <w:bookmarkStart w:id="9" w:name="_Toc466688861"/>
      <w:bookmarkStart w:id="10" w:name="_Toc466694509"/>
      <w:bookmarkStart w:id="11" w:name="_Toc23756895"/>
      <w:bookmarkStart w:id="12" w:name="_Toc37206695"/>
      <w:bookmarkStart w:id="13" w:name="_Toc37207021"/>
      <w:bookmarkStart w:id="14" w:name="_Toc37207374"/>
      <w:bookmarkStart w:id="15" w:name="_Toc37651062"/>
      <w:bookmarkStart w:id="16" w:name="_Toc38946961"/>
      <w:bookmarkStart w:id="17" w:name="_Toc40763568"/>
      <w:bookmarkStart w:id="18" w:name="_Toc64374915"/>
      <w:bookmarkEnd w:id="9"/>
      <w:r w:rsidRPr="005A61D1">
        <w:t>Oblast platnosti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p w:rsidR="00DF58E7" w:rsidRDefault="008F1471">
      <w:r w:rsidRPr="005A61D1">
        <w:t xml:space="preserve">Tento pracovní postup je závazný </w:t>
      </w:r>
      <w:r w:rsidR="000C32E8" w:rsidRPr="005A61D1">
        <w:t>pro zaměstnance</w:t>
      </w:r>
      <w:r w:rsidR="00594EA2">
        <w:t xml:space="preserve"> </w:t>
      </w:r>
      <w:r w:rsidR="0085387B" w:rsidRPr="005A61D1">
        <w:t>FN Brno</w:t>
      </w:r>
      <w:r w:rsidR="00DF58E7">
        <w:t>, kteří využívají</w:t>
      </w:r>
      <w:r w:rsidR="000C32E8" w:rsidRPr="005A61D1">
        <w:t xml:space="preserve"> </w:t>
      </w:r>
      <w:r w:rsidR="005A61D1" w:rsidRPr="005A61D1">
        <w:t>služební</w:t>
      </w:r>
      <w:r w:rsidR="000C32E8" w:rsidRPr="005A61D1">
        <w:t xml:space="preserve"> vozidla </w:t>
      </w:r>
    </w:p>
    <w:p w:rsidR="008F1471" w:rsidRPr="005A61D1" w:rsidRDefault="000C32E8">
      <w:r w:rsidRPr="005A61D1">
        <w:t>FN Brno</w:t>
      </w:r>
      <w:r w:rsidR="004A6517">
        <w:t xml:space="preserve"> a svá soukromá vozidla k pracovním účelům.</w:t>
      </w:r>
    </w:p>
    <w:p w:rsidR="00DA5052" w:rsidRPr="005A61D1" w:rsidRDefault="00DA5052"/>
    <w:p w:rsidR="008F1471" w:rsidRDefault="008F1471" w:rsidP="009F0D26">
      <w:pPr>
        <w:pStyle w:val="Heading1"/>
      </w:pPr>
      <w:bookmarkStart w:id="19" w:name="_Toc466688862"/>
      <w:bookmarkStart w:id="20" w:name="_Toc37206696"/>
      <w:bookmarkStart w:id="21" w:name="_Toc37207022"/>
      <w:bookmarkStart w:id="22" w:name="_Toc37207375"/>
      <w:bookmarkStart w:id="23" w:name="_Toc37651063"/>
      <w:bookmarkStart w:id="24" w:name="_Toc38946962"/>
      <w:bookmarkStart w:id="25" w:name="_Toc40763569"/>
      <w:bookmarkStart w:id="26" w:name="_Toc64374916"/>
      <w:bookmarkEnd w:id="19"/>
      <w:r w:rsidRPr="005A61D1">
        <w:t>Pojmy a zkratky</w:t>
      </w:r>
      <w:bookmarkStart w:id="27" w:name="_Toc38946963"/>
      <w:bookmarkEnd w:id="20"/>
      <w:bookmarkEnd w:id="21"/>
      <w:bookmarkEnd w:id="22"/>
      <w:bookmarkEnd w:id="23"/>
      <w:bookmarkEnd w:id="24"/>
      <w:bookmarkEnd w:id="25"/>
      <w:bookmarkEnd w:id="26"/>
    </w:p>
    <w:p w:rsidR="00DA5052" w:rsidRPr="00DA5052" w:rsidRDefault="00DA5052" w:rsidP="00DA5052"/>
    <w:p w:rsidR="008F1471" w:rsidRDefault="008F1471" w:rsidP="00EE5993">
      <w:pPr>
        <w:pStyle w:val="Heading2"/>
      </w:pPr>
      <w:bookmarkStart w:id="28" w:name="_Toc64374917"/>
      <w:r w:rsidRPr="005A61D1">
        <w:t>Pojmy</w:t>
      </w:r>
      <w:bookmarkEnd w:id="28"/>
    </w:p>
    <w:p w:rsidR="00FA6A21" w:rsidRPr="00FA6A21" w:rsidRDefault="00FA6A21" w:rsidP="00FA6A21"/>
    <w:p w:rsidR="0085387B" w:rsidRDefault="0085387B" w:rsidP="005B7C71">
      <w:r w:rsidRPr="005A61D1">
        <w:rPr>
          <w:b/>
          <w:u w:val="single"/>
        </w:rPr>
        <w:t>Cestovní příkaz</w:t>
      </w:r>
      <w:r w:rsidRPr="005A61D1">
        <w:rPr>
          <w:b/>
        </w:rPr>
        <w:t xml:space="preserve"> </w:t>
      </w:r>
      <w:r w:rsidRPr="005A61D1">
        <w:t>– doklad</w:t>
      </w:r>
      <w:r w:rsidR="00FE5DD5" w:rsidRPr="005A61D1">
        <w:t>,</w:t>
      </w:r>
      <w:r w:rsidRPr="005A61D1">
        <w:t xml:space="preserve"> na základě kter</w:t>
      </w:r>
      <w:r w:rsidR="00594EA2">
        <w:t>ého je možné uskutečnit pracovní</w:t>
      </w:r>
      <w:r w:rsidRPr="005A61D1">
        <w:t xml:space="preserve"> cestu.</w:t>
      </w:r>
    </w:p>
    <w:p w:rsidR="00FA6A21" w:rsidRDefault="00FA6A21" w:rsidP="005B7C71"/>
    <w:p w:rsidR="00F102F3" w:rsidRPr="00177186" w:rsidRDefault="00FA6A21" w:rsidP="002645B8">
      <w:pPr>
        <w:pStyle w:val="BodyText3"/>
        <w:spacing w:before="0"/>
        <w:rPr>
          <w:i/>
          <w:snapToGrid w:val="0"/>
          <w:szCs w:val="22"/>
        </w:rPr>
      </w:pPr>
      <w:r w:rsidRPr="007D0EB5">
        <w:rPr>
          <w:b/>
          <w:i/>
          <w:u w:val="single"/>
        </w:rPr>
        <w:t xml:space="preserve">Cestovní náhrady </w:t>
      </w:r>
      <w:r w:rsidRPr="007D0EB5">
        <w:rPr>
          <w:i/>
        </w:rPr>
        <w:t>-</w:t>
      </w:r>
      <w:r w:rsidR="00177186">
        <w:rPr>
          <w:i/>
        </w:rPr>
        <w:t xml:space="preserve"> </w:t>
      </w:r>
      <w:r w:rsidR="00177186" w:rsidRPr="00177186">
        <w:rPr>
          <w:rFonts w:cs="Arial"/>
          <w:i/>
          <w:szCs w:val="22"/>
          <w:shd w:val="clear" w:color="auto" w:fill="FFFFFF"/>
        </w:rPr>
        <w:t>náhrad</w:t>
      </w:r>
      <w:r w:rsidR="008E48BD">
        <w:rPr>
          <w:rFonts w:cs="Arial"/>
          <w:i/>
          <w:szCs w:val="22"/>
          <w:shd w:val="clear" w:color="auto" w:fill="FFFFFF"/>
        </w:rPr>
        <w:t xml:space="preserve">y cestovních výdajů uplatňované </w:t>
      </w:r>
      <w:r w:rsidR="00177186" w:rsidRPr="00177186">
        <w:rPr>
          <w:rFonts w:cs="Arial"/>
          <w:i/>
          <w:szCs w:val="22"/>
          <w:shd w:val="clear" w:color="auto" w:fill="FFFFFF"/>
        </w:rPr>
        <w:t>v pracovněprávních vztazích</w:t>
      </w:r>
      <w:r w:rsidR="00177186">
        <w:rPr>
          <w:rFonts w:cs="Arial"/>
          <w:i/>
          <w:szCs w:val="22"/>
          <w:shd w:val="clear" w:color="auto" w:fill="FFFFFF"/>
        </w:rPr>
        <w:t>.</w:t>
      </w:r>
    </w:p>
    <w:p w:rsidR="00F102F3" w:rsidRPr="00177186" w:rsidRDefault="00F102F3" w:rsidP="005B7C71">
      <w:pPr>
        <w:rPr>
          <w:i/>
          <w:szCs w:val="22"/>
        </w:rPr>
      </w:pPr>
    </w:p>
    <w:p w:rsidR="0096187A" w:rsidRPr="007D0EB5" w:rsidRDefault="002F0AD0" w:rsidP="005B7C71">
      <w:pPr>
        <w:rPr>
          <w:rFonts w:cs="Arial"/>
          <w:b/>
          <w:i/>
          <w:szCs w:val="22"/>
          <w:shd w:val="clear" w:color="auto" w:fill="FFFFFF"/>
        </w:rPr>
      </w:pPr>
      <w:r w:rsidRPr="007D0EB5">
        <w:rPr>
          <w:b/>
          <w:i/>
          <w:u w:val="single"/>
        </w:rPr>
        <w:t xml:space="preserve">Řidič referent </w:t>
      </w:r>
      <w:r w:rsidRPr="007D0EB5">
        <w:rPr>
          <w:i/>
        </w:rPr>
        <w:t xml:space="preserve">- </w:t>
      </w:r>
      <w:r w:rsidR="00D14EB9" w:rsidRPr="007D0EB5">
        <w:rPr>
          <w:rFonts w:cs="Arial"/>
          <w:bCs/>
          <w:i/>
          <w:szCs w:val="22"/>
          <w:bdr w:val="none" w:sz="0" w:space="0" w:color="auto" w:frame="1"/>
          <w:shd w:val="clear" w:color="auto" w:fill="FFFFFF"/>
        </w:rPr>
        <w:t>řidič</w:t>
      </w:r>
      <w:r w:rsidR="0096187A" w:rsidRPr="007D0EB5">
        <w:rPr>
          <w:rFonts w:cs="Arial"/>
          <w:bCs/>
          <w:i/>
          <w:szCs w:val="22"/>
          <w:bdr w:val="none" w:sz="0" w:space="0" w:color="auto" w:frame="1"/>
          <w:shd w:val="clear" w:color="auto" w:fill="FFFFFF"/>
        </w:rPr>
        <w:t xml:space="preserve"> referent je zaměstnanec</w:t>
      </w:r>
      <w:r w:rsidR="00D14EB9" w:rsidRPr="007D0EB5">
        <w:rPr>
          <w:rFonts w:cs="Arial"/>
          <w:bCs/>
          <w:i/>
          <w:szCs w:val="22"/>
          <w:bdr w:val="none" w:sz="0" w:space="0" w:color="auto" w:frame="1"/>
          <w:shd w:val="clear" w:color="auto" w:fill="FFFFFF"/>
        </w:rPr>
        <w:t xml:space="preserve">, který řídí služební nebo soukromé </w:t>
      </w:r>
      <w:r w:rsidR="00594EA2">
        <w:rPr>
          <w:rFonts w:cs="Arial"/>
          <w:bCs/>
          <w:i/>
          <w:szCs w:val="22"/>
          <w:bdr w:val="none" w:sz="0" w:space="0" w:color="auto" w:frame="1"/>
          <w:shd w:val="clear" w:color="auto" w:fill="FFFFFF"/>
        </w:rPr>
        <w:t>vozidlo během pracovní</w:t>
      </w:r>
      <w:r w:rsidR="00D14EB9" w:rsidRPr="007D0EB5">
        <w:rPr>
          <w:rFonts w:cs="Arial"/>
          <w:bCs/>
          <w:i/>
          <w:szCs w:val="22"/>
          <w:bdr w:val="none" w:sz="0" w:space="0" w:color="auto" w:frame="1"/>
          <w:shd w:val="clear" w:color="auto" w:fill="FFFFFF"/>
        </w:rPr>
        <w:t xml:space="preserve"> cesty</w:t>
      </w:r>
      <w:r w:rsidR="00D14EB9" w:rsidRPr="007D0EB5">
        <w:rPr>
          <w:rFonts w:cs="Arial"/>
          <w:i/>
          <w:szCs w:val="22"/>
          <w:shd w:val="clear" w:color="auto" w:fill="FFFFFF"/>
        </w:rPr>
        <w:t>, byť třeba jen v rámci obce, a přitom není řidičem z</w:t>
      </w:r>
      <w:r w:rsidR="0096187A" w:rsidRPr="007D0EB5">
        <w:rPr>
          <w:rFonts w:cs="Arial"/>
          <w:i/>
          <w:szCs w:val="22"/>
          <w:shd w:val="clear" w:color="auto" w:fill="FFFFFF"/>
        </w:rPr>
        <w:t> </w:t>
      </w:r>
      <w:r w:rsidR="00D14EB9" w:rsidRPr="007D0EB5">
        <w:rPr>
          <w:rFonts w:cs="Arial"/>
          <w:i/>
          <w:szCs w:val="22"/>
          <w:shd w:val="clear" w:color="auto" w:fill="FFFFFF"/>
        </w:rPr>
        <w:t>povolání</w:t>
      </w:r>
      <w:r w:rsidR="0096187A" w:rsidRPr="007D0EB5">
        <w:rPr>
          <w:rFonts w:cs="Arial"/>
          <w:i/>
          <w:szCs w:val="22"/>
          <w:shd w:val="clear" w:color="auto" w:fill="FFFFFF"/>
        </w:rPr>
        <w:t>,</w:t>
      </w:r>
      <w:r w:rsidR="0096187A" w:rsidRPr="007D0EB5">
        <w:rPr>
          <w:rFonts w:cs="Arial"/>
          <w:b/>
          <w:i/>
          <w:szCs w:val="22"/>
          <w:shd w:val="clear" w:color="auto" w:fill="FFFFFF"/>
        </w:rPr>
        <w:t xml:space="preserve"> </w:t>
      </w:r>
      <w:r w:rsidR="0096187A" w:rsidRPr="007D0EB5">
        <w:rPr>
          <w:rFonts w:cs="Arial"/>
          <w:i/>
          <w:szCs w:val="22"/>
          <w:shd w:val="clear" w:color="auto" w:fill="FFFFFF"/>
        </w:rPr>
        <w:t>využívá vozidlo k přepravě osob, zboží a jiného nákladu, přičemž řízení vozidla není jeho hlavní pracovní náplní.</w:t>
      </w:r>
      <w:r w:rsidR="0096187A" w:rsidRPr="007D0EB5">
        <w:rPr>
          <w:rStyle w:val="apple-converted-space"/>
          <w:rFonts w:cs="Arial"/>
          <w:i/>
          <w:szCs w:val="22"/>
          <w:shd w:val="clear" w:color="auto" w:fill="FFFFFF"/>
        </w:rPr>
        <w:t> </w:t>
      </w:r>
    </w:p>
    <w:p w:rsidR="00FE5DD5" w:rsidRPr="005A61D1" w:rsidRDefault="00FE5DD5" w:rsidP="005B7C71">
      <w:pPr>
        <w:rPr>
          <w:b/>
          <w:u w:val="single"/>
        </w:rPr>
      </w:pPr>
    </w:p>
    <w:p w:rsidR="00FE5DD5" w:rsidRPr="007D0EB5" w:rsidRDefault="00B41ACD" w:rsidP="007521EE">
      <w:pPr>
        <w:rPr>
          <w:i/>
        </w:rPr>
      </w:pPr>
      <w:r w:rsidRPr="007D0EB5">
        <w:rPr>
          <w:b/>
          <w:i/>
          <w:u w:val="single"/>
        </w:rPr>
        <w:t>Služební v</w:t>
      </w:r>
      <w:r w:rsidR="002A7D51" w:rsidRPr="007D0EB5">
        <w:rPr>
          <w:b/>
          <w:i/>
          <w:u w:val="single"/>
        </w:rPr>
        <w:t>ozidlo</w:t>
      </w:r>
      <w:r w:rsidR="002A7D51" w:rsidRPr="007D0EB5">
        <w:rPr>
          <w:b/>
          <w:i/>
        </w:rPr>
        <w:t xml:space="preserve"> </w:t>
      </w:r>
      <w:r w:rsidR="00FE5DD5" w:rsidRPr="007D0EB5">
        <w:rPr>
          <w:i/>
        </w:rPr>
        <w:t>–</w:t>
      </w:r>
      <w:r w:rsidR="007521EE" w:rsidRPr="007D0EB5">
        <w:rPr>
          <w:i/>
        </w:rPr>
        <w:t xml:space="preserve"> v</w:t>
      </w:r>
      <w:r w:rsidR="005A61D1" w:rsidRPr="007D0EB5">
        <w:rPr>
          <w:i/>
        </w:rPr>
        <w:t>ozidlo řízené</w:t>
      </w:r>
      <w:r w:rsidR="00FE5DD5" w:rsidRPr="007D0EB5">
        <w:rPr>
          <w:i/>
        </w:rPr>
        <w:t xml:space="preserve"> řidičem</w:t>
      </w:r>
      <w:r w:rsidR="005A61D1" w:rsidRPr="007D0EB5">
        <w:rPr>
          <w:i/>
        </w:rPr>
        <w:t>, který absolvoval školení řidičů</w:t>
      </w:r>
      <w:r w:rsidR="00FE5DD5" w:rsidRPr="007D0EB5">
        <w:rPr>
          <w:i/>
        </w:rPr>
        <w:t>.</w:t>
      </w:r>
      <w:r w:rsidR="007521EE" w:rsidRPr="007D0EB5">
        <w:rPr>
          <w:i/>
        </w:rPr>
        <w:t xml:space="preserve"> Jedná se o vozidlo Dopra</w:t>
      </w:r>
      <w:r w:rsidRPr="007D0EB5">
        <w:rPr>
          <w:i/>
        </w:rPr>
        <w:t>vy FN Brno.</w:t>
      </w:r>
    </w:p>
    <w:p w:rsidR="002D63E7" w:rsidRDefault="002D63E7" w:rsidP="007521EE"/>
    <w:p w:rsidR="006937E1" w:rsidRPr="006937E1" w:rsidRDefault="002D63E7" w:rsidP="00A8364C">
      <w:pPr>
        <w:rPr>
          <w:i/>
        </w:rPr>
      </w:pPr>
      <w:r w:rsidRPr="007D0EB5">
        <w:rPr>
          <w:b/>
          <w:i/>
          <w:u w:val="single"/>
        </w:rPr>
        <w:t>Soukromé vozidlo</w:t>
      </w:r>
      <w:r w:rsidRPr="007D0EB5">
        <w:rPr>
          <w:b/>
          <w:i/>
        </w:rPr>
        <w:t xml:space="preserve"> </w:t>
      </w:r>
      <w:r w:rsidR="00A8364C" w:rsidRPr="007D0EB5">
        <w:rPr>
          <w:i/>
        </w:rPr>
        <w:t>–</w:t>
      </w:r>
      <w:r w:rsidRPr="007D0EB5">
        <w:rPr>
          <w:i/>
        </w:rPr>
        <w:t xml:space="preserve"> </w:t>
      </w:r>
      <w:r w:rsidR="00A8364C" w:rsidRPr="007D0EB5">
        <w:rPr>
          <w:i/>
        </w:rPr>
        <w:t>vozidlo, které patří zaměstnanci nebo třetí osobě</w:t>
      </w:r>
    </w:p>
    <w:p w:rsidR="000B4D38" w:rsidRPr="00746D1E" w:rsidRDefault="006937E1" w:rsidP="0075437B">
      <w:pPr>
        <w:spacing w:before="120" w:after="240"/>
        <w:rPr>
          <w:rFonts w:cs="Arial"/>
          <w:i/>
          <w:snapToGrid w:val="0"/>
        </w:rPr>
      </w:pPr>
      <w:r w:rsidRPr="006937E1">
        <w:rPr>
          <w:rFonts w:cs="Arial"/>
          <w:b/>
          <w:i/>
          <w:snapToGrid w:val="0"/>
          <w:u w:val="single"/>
        </w:rPr>
        <w:t>Pracovní cesta (s</w:t>
      </w:r>
      <w:r w:rsidR="000B4D38" w:rsidRPr="006937E1">
        <w:rPr>
          <w:rFonts w:cs="Arial"/>
          <w:b/>
          <w:i/>
          <w:snapToGrid w:val="0"/>
          <w:u w:val="single"/>
        </w:rPr>
        <w:t>lužební cesta</w:t>
      </w:r>
      <w:r w:rsidRPr="006937E1">
        <w:rPr>
          <w:rFonts w:cs="Arial"/>
          <w:b/>
          <w:i/>
          <w:snapToGrid w:val="0"/>
          <w:u w:val="single"/>
        </w:rPr>
        <w:t xml:space="preserve">) </w:t>
      </w:r>
      <w:r w:rsidRPr="006937E1">
        <w:rPr>
          <w:rFonts w:cs="Arial"/>
          <w:i/>
          <w:snapToGrid w:val="0"/>
        </w:rPr>
        <w:t>- pracovní</w:t>
      </w:r>
      <w:r w:rsidR="000B4D38" w:rsidRPr="006937E1">
        <w:rPr>
          <w:rFonts w:cs="Arial"/>
          <w:i/>
          <w:snapToGrid w:val="0"/>
        </w:rPr>
        <w:t xml:space="preserve"> c</w:t>
      </w:r>
      <w:r w:rsidR="0075437B" w:rsidRPr="006937E1">
        <w:rPr>
          <w:rFonts w:cs="Arial"/>
          <w:i/>
          <w:snapToGrid w:val="0"/>
        </w:rPr>
        <w:t>estou, se pro účely tohoto pracovního postupu,</w:t>
      </w:r>
      <w:r w:rsidR="000B4D38" w:rsidRPr="006937E1">
        <w:rPr>
          <w:rFonts w:cs="Arial"/>
          <w:i/>
          <w:snapToGrid w:val="0"/>
        </w:rPr>
        <w:t xml:space="preserve"> rozumí časově omezené vyslání zaměstnance k výkonu </w:t>
      </w:r>
      <w:r w:rsidR="000B4D38" w:rsidRPr="00DA79F1">
        <w:rPr>
          <w:rFonts w:cs="Arial"/>
          <w:i/>
          <w:snapToGrid w:val="0"/>
        </w:rPr>
        <w:t xml:space="preserve">práce </w:t>
      </w:r>
      <w:r w:rsidR="0039767E" w:rsidRPr="00DA79F1">
        <w:rPr>
          <w:rFonts w:cs="Arial"/>
          <w:i/>
          <w:snapToGrid w:val="0"/>
        </w:rPr>
        <w:t>i</w:t>
      </w:r>
      <w:r w:rsidR="0039767E">
        <w:rPr>
          <w:rFonts w:cs="Arial"/>
          <w:i/>
          <w:snapToGrid w:val="0"/>
        </w:rPr>
        <w:t xml:space="preserve"> </w:t>
      </w:r>
      <w:r w:rsidR="000B4D38" w:rsidRPr="00594EA2">
        <w:rPr>
          <w:rFonts w:cs="Arial"/>
          <w:i/>
          <w:snapToGrid w:val="0"/>
        </w:rPr>
        <w:t>mimo sjednané místo výkonu práce</w:t>
      </w:r>
      <w:r w:rsidR="0075437B" w:rsidRPr="00594EA2">
        <w:rPr>
          <w:rFonts w:cs="Arial"/>
          <w:b/>
          <w:i/>
          <w:snapToGrid w:val="0"/>
        </w:rPr>
        <w:t>.</w:t>
      </w:r>
      <w:r w:rsidR="0075437B" w:rsidRPr="006937E1">
        <w:rPr>
          <w:rFonts w:cs="Arial"/>
          <w:b/>
          <w:i/>
          <w:snapToGrid w:val="0"/>
        </w:rPr>
        <w:t xml:space="preserve"> </w:t>
      </w:r>
      <w:r w:rsidR="000B4D38" w:rsidRPr="006937E1">
        <w:rPr>
          <w:rFonts w:cs="Arial"/>
          <w:i/>
          <w:snapToGrid w:val="0"/>
        </w:rPr>
        <w:t>Za pracovní cestu se považuje i vzdělávací akce v souvislosti s prohlubováním kvalifikace</w:t>
      </w:r>
      <w:r w:rsidR="0039767E" w:rsidRPr="00DA79F1">
        <w:rPr>
          <w:rFonts w:cs="Arial"/>
          <w:i/>
          <w:snapToGrid w:val="0"/>
        </w:rPr>
        <w:t>, kontrolní</w:t>
      </w:r>
      <w:r w:rsidR="0039767E">
        <w:rPr>
          <w:rFonts w:cs="Arial"/>
          <w:i/>
          <w:snapToGrid w:val="0"/>
          <w:color w:val="FF0000"/>
        </w:rPr>
        <w:t xml:space="preserve"> </w:t>
      </w:r>
      <w:r w:rsidR="0039767E" w:rsidRPr="00DA79F1">
        <w:rPr>
          <w:rFonts w:cs="Arial"/>
          <w:i/>
          <w:snapToGrid w:val="0"/>
        </w:rPr>
        <w:t>a konzultační činnost a</w:t>
      </w:r>
      <w:r w:rsidR="001D34F3">
        <w:rPr>
          <w:rFonts w:cs="Arial"/>
          <w:i/>
          <w:snapToGrid w:val="0"/>
        </w:rPr>
        <w:t xml:space="preserve"> atp. i mimo pravidelné pracoviště</w:t>
      </w:r>
      <w:r w:rsidR="000B4D38" w:rsidRPr="006937E1">
        <w:rPr>
          <w:rFonts w:cs="Arial"/>
          <w:i/>
          <w:snapToGrid w:val="0"/>
        </w:rPr>
        <w:t>, na kterou byl zam</w:t>
      </w:r>
      <w:r w:rsidR="0075437B" w:rsidRPr="006937E1">
        <w:rPr>
          <w:rFonts w:cs="Arial"/>
          <w:i/>
          <w:snapToGrid w:val="0"/>
        </w:rPr>
        <w:t>ě</w:t>
      </w:r>
      <w:r w:rsidRPr="006937E1">
        <w:rPr>
          <w:rFonts w:cs="Arial"/>
          <w:i/>
          <w:snapToGrid w:val="0"/>
        </w:rPr>
        <w:t xml:space="preserve">stnanec vyslán zaměstnavatelem. </w:t>
      </w:r>
      <w:r w:rsidRPr="006937E1">
        <w:rPr>
          <w:rFonts w:cs="Arial"/>
          <w:i/>
        </w:rPr>
        <w:t>Pracovní</w:t>
      </w:r>
      <w:r w:rsidR="000B4D38" w:rsidRPr="006937E1">
        <w:rPr>
          <w:rFonts w:cs="Arial"/>
          <w:i/>
        </w:rPr>
        <w:t xml:space="preserve"> cesta za použití vozidla</w:t>
      </w:r>
      <w:r w:rsidR="00DA79F1">
        <w:rPr>
          <w:rFonts w:cs="Arial"/>
          <w:i/>
        </w:rPr>
        <w:t xml:space="preserve">, </w:t>
      </w:r>
      <w:r w:rsidR="00DA79F1" w:rsidRPr="00494DAC">
        <w:rPr>
          <w:rFonts w:cs="Arial"/>
          <w:i/>
          <w:color w:val="000000"/>
        </w:rPr>
        <w:t>s nárokováním příslušných náhrad,</w:t>
      </w:r>
      <w:r w:rsidR="00DA79F1">
        <w:rPr>
          <w:rFonts w:cs="Arial"/>
          <w:i/>
        </w:rPr>
        <w:t xml:space="preserve"> </w:t>
      </w:r>
      <w:r w:rsidR="000B4D38" w:rsidRPr="006937E1">
        <w:rPr>
          <w:rFonts w:cs="Arial"/>
          <w:i/>
        </w:rPr>
        <w:t>je realizována na základě vyplnění cestovního příkazu,</w:t>
      </w:r>
      <w:r w:rsidR="006B3EF3">
        <w:rPr>
          <w:rFonts w:cs="Arial"/>
          <w:i/>
        </w:rPr>
        <w:t xml:space="preserve"> </w:t>
      </w:r>
      <w:r w:rsidR="00CF02E9">
        <w:rPr>
          <w:rFonts w:cs="Arial"/>
          <w:i/>
        </w:rPr>
        <w:t xml:space="preserve"> </w:t>
      </w:r>
      <w:r w:rsidR="005070DF" w:rsidRPr="00746D1E">
        <w:rPr>
          <w:i/>
        </w:rPr>
        <w:t>který prošel schvalovacím procesem dle zákona o finanční kontrole č. 320/2001 Sb.</w:t>
      </w:r>
    </w:p>
    <w:p w:rsidR="00A8364C" w:rsidRPr="007E59FE" w:rsidRDefault="006937E1" w:rsidP="00A8364C">
      <w:pPr>
        <w:rPr>
          <w:rFonts w:cs="Arial"/>
          <w:i/>
          <w:szCs w:val="22"/>
        </w:rPr>
      </w:pPr>
      <w:r w:rsidRPr="007E59FE">
        <w:rPr>
          <w:rFonts w:cs="Arial"/>
          <w:b/>
          <w:i/>
          <w:u w:val="single"/>
        </w:rPr>
        <w:t>Pracovní</w:t>
      </w:r>
      <w:r w:rsidR="00A8364C" w:rsidRPr="007E59FE">
        <w:rPr>
          <w:rFonts w:cs="Arial"/>
          <w:b/>
          <w:i/>
          <w:u w:val="single"/>
        </w:rPr>
        <w:t xml:space="preserve"> cesta soukromým vozidlem</w:t>
      </w:r>
      <w:r w:rsidR="00A8364C" w:rsidRPr="007E59FE">
        <w:rPr>
          <w:rFonts w:cs="Arial"/>
          <w:b/>
          <w:i/>
        </w:rPr>
        <w:t xml:space="preserve"> </w:t>
      </w:r>
      <w:r w:rsidR="00A8364C" w:rsidRPr="007E59FE">
        <w:rPr>
          <w:rFonts w:cs="Arial"/>
          <w:i/>
        </w:rPr>
        <w:t xml:space="preserve">– </w:t>
      </w:r>
      <w:r w:rsidR="00A8364C" w:rsidRPr="007E59FE">
        <w:rPr>
          <w:rFonts w:cs="Arial"/>
          <w:i/>
          <w:szCs w:val="22"/>
        </w:rPr>
        <w:t>s použitím soukro</w:t>
      </w:r>
      <w:r w:rsidR="007E59FE" w:rsidRPr="007E59FE">
        <w:rPr>
          <w:rFonts w:cs="Arial"/>
          <w:i/>
          <w:szCs w:val="22"/>
        </w:rPr>
        <w:t xml:space="preserve">mého vozidla </w:t>
      </w:r>
      <w:r w:rsidR="00A8364C" w:rsidRPr="007E59FE">
        <w:rPr>
          <w:rFonts w:cs="Arial"/>
          <w:i/>
          <w:szCs w:val="22"/>
        </w:rPr>
        <w:t xml:space="preserve">musí zaměstnavatel </w:t>
      </w:r>
      <w:r w:rsidR="00AF0933" w:rsidRPr="00594EA2">
        <w:rPr>
          <w:rFonts w:cs="Arial"/>
          <w:i/>
          <w:szCs w:val="22"/>
        </w:rPr>
        <w:t>a</w:t>
      </w:r>
      <w:r w:rsidR="0075437B" w:rsidRPr="00594EA2">
        <w:rPr>
          <w:rFonts w:cs="Arial"/>
          <w:i/>
          <w:szCs w:val="22"/>
        </w:rPr>
        <w:t>le</w:t>
      </w:r>
      <w:r w:rsidR="00AF0933" w:rsidRPr="00594EA2">
        <w:rPr>
          <w:rFonts w:cs="Arial"/>
          <w:i/>
          <w:szCs w:val="22"/>
        </w:rPr>
        <w:t xml:space="preserve">spoň slovně </w:t>
      </w:r>
      <w:r w:rsidR="00A8364C" w:rsidRPr="00594EA2">
        <w:rPr>
          <w:rFonts w:cs="Arial"/>
          <w:i/>
          <w:szCs w:val="22"/>
        </w:rPr>
        <w:t>souhlasit.</w:t>
      </w:r>
      <w:r w:rsidR="001D34F3">
        <w:rPr>
          <w:rFonts w:cs="Arial"/>
          <w:i/>
          <w:szCs w:val="22"/>
        </w:rPr>
        <w:t xml:space="preserve"> Učiní tak v rámci schvalovacího procesu.</w:t>
      </w:r>
      <w:r w:rsidR="00A8364C" w:rsidRPr="007E59FE">
        <w:rPr>
          <w:rFonts w:cs="Arial"/>
          <w:i/>
          <w:szCs w:val="22"/>
        </w:rPr>
        <w:t xml:space="preserve"> Zaměstnavatel po předchozí domluvě se zaměstnancem určí jako způsob dopravy jeho soukromé vozidlo.</w:t>
      </w:r>
    </w:p>
    <w:p w:rsidR="00D402B4" w:rsidRDefault="00D402B4" w:rsidP="00A8364C">
      <w:pPr>
        <w:rPr>
          <w:rFonts w:cs="Arial"/>
          <w:color w:val="FF0000"/>
          <w:szCs w:val="22"/>
        </w:rPr>
      </w:pPr>
    </w:p>
    <w:p w:rsidR="00D402B4" w:rsidRPr="004550CD" w:rsidRDefault="00D402B4" w:rsidP="00A8364C">
      <w:pPr>
        <w:rPr>
          <w:rFonts w:cs="Arial"/>
          <w:i/>
          <w:szCs w:val="22"/>
          <w:shd w:val="clear" w:color="auto" w:fill="FFFFFF"/>
        </w:rPr>
      </w:pPr>
      <w:r w:rsidRPr="007E59FE">
        <w:rPr>
          <w:rFonts w:cs="Arial"/>
          <w:b/>
          <w:i/>
          <w:sz w:val="24"/>
          <w:szCs w:val="24"/>
          <w:u w:val="single"/>
        </w:rPr>
        <w:t>Převozové vozidlo</w:t>
      </w:r>
      <w:r w:rsidRPr="007E59FE">
        <w:rPr>
          <w:rFonts w:cs="Arial"/>
          <w:b/>
          <w:i/>
          <w:sz w:val="24"/>
          <w:szCs w:val="24"/>
        </w:rPr>
        <w:t xml:space="preserve"> </w:t>
      </w:r>
      <w:r w:rsidRPr="004550CD">
        <w:rPr>
          <w:rFonts w:cs="Arial"/>
          <w:i/>
          <w:szCs w:val="22"/>
        </w:rPr>
        <w:t xml:space="preserve">- </w:t>
      </w:r>
      <w:r w:rsidR="00484EAA" w:rsidRPr="004550CD">
        <w:rPr>
          <w:rStyle w:val="apple-converted-space"/>
          <w:rFonts w:cs="Arial"/>
          <w:i/>
          <w:szCs w:val="22"/>
          <w:shd w:val="clear" w:color="auto" w:fill="FFFFFF"/>
        </w:rPr>
        <w:t> </w:t>
      </w:r>
      <w:r w:rsidR="00484EAA" w:rsidRPr="004550CD">
        <w:rPr>
          <w:rFonts w:cs="Arial"/>
          <w:i/>
          <w:szCs w:val="22"/>
          <w:shd w:val="clear" w:color="auto" w:fill="FFFFFF"/>
        </w:rPr>
        <w:t>je vozidlo, které je využívané, k přepravě biologických vzorků, zdravotnického materiálu, k přepravě zaměstnanců FN Brno v rámci místa výkonu práce.</w:t>
      </w:r>
    </w:p>
    <w:p w:rsidR="000B4D38" w:rsidRPr="004550CD" w:rsidRDefault="00F05F0F" w:rsidP="007E59FE">
      <w:pPr>
        <w:rPr>
          <w:rFonts w:cs="Arial"/>
          <w:i/>
          <w:szCs w:val="22"/>
        </w:rPr>
      </w:pPr>
      <w:r w:rsidRPr="004550CD">
        <w:rPr>
          <w:rFonts w:cs="Arial"/>
          <w:i/>
          <w:szCs w:val="22"/>
          <w:shd w:val="clear" w:color="auto" w:fill="FFFFFF"/>
        </w:rPr>
        <w:t>Neslouží primárně k akutním (primárním) výjezdům.</w:t>
      </w:r>
      <w:r w:rsidR="000B4D38" w:rsidRPr="004550CD">
        <w:rPr>
          <w:snapToGrid w:val="0"/>
          <w:color w:val="FF0000"/>
          <w:szCs w:val="22"/>
        </w:rPr>
        <w:t xml:space="preserve">       </w:t>
      </w:r>
      <w:r w:rsidR="00DA5052" w:rsidRPr="004550CD">
        <w:rPr>
          <w:snapToGrid w:val="0"/>
          <w:color w:val="FF0000"/>
          <w:szCs w:val="22"/>
        </w:rPr>
        <w:t xml:space="preserve">                    </w:t>
      </w:r>
    </w:p>
    <w:p w:rsidR="00FE3C55" w:rsidRPr="005A61D1" w:rsidRDefault="00FE3C55" w:rsidP="005B7C71">
      <w:r w:rsidRPr="005A61D1">
        <w:t xml:space="preserve">                                                          </w:t>
      </w:r>
    </w:p>
    <w:p w:rsidR="008F1471" w:rsidRDefault="008F1471" w:rsidP="00EE5993">
      <w:pPr>
        <w:pStyle w:val="Heading2"/>
      </w:pPr>
      <w:bookmarkStart w:id="29" w:name="_Toc64374918"/>
      <w:r w:rsidRPr="005A61D1">
        <w:t>Zkratky</w:t>
      </w:r>
      <w:bookmarkEnd w:id="29"/>
    </w:p>
    <w:p w:rsidR="009B37F3" w:rsidRPr="009B37F3" w:rsidRDefault="009B37F3" w:rsidP="009B37F3"/>
    <w:bookmarkEnd w:id="27"/>
    <w:p w:rsidR="003F372D" w:rsidRDefault="003F372D" w:rsidP="0088559C">
      <w:r>
        <w:t>CI</w:t>
      </w:r>
      <w:r>
        <w:tab/>
      </w:r>
      <w:r>
        <w:tab/>
        <w:t>-</w:t>
      </w:r>
      <w:r>
        <w:tab/>
        <w:t>Centrum informatiky</w:t>
      </w:r>
    </w:p>
    <w:p w:rsidR="00746D1E" w:rsidRPr="00746D1E" w:rsidRDefault="00746D1E" w:rsidP="00746D1E">
      <w:pPr>
        <w:rPr>
          <w:i/>
        </w:rPr>
      </w:pPr>
      <w:r w:rsidRPr="00746D1E">
        <w:rPr>
          <w:i/>
        </w:rPr>
        <w:t>EO                  -          Ekonomický odbor</w:t>
      </w:r>
    </w:p>
    <w:p w:rsidR="00746D1E" w:rsidRPr="00EB2269" w:rsidRDefault="00746D1E" w:rsidP="00746D1E">
      <w:pPr>
        <w:pStyle w:val="NoSpacing"/>
        <w:rPr>
          <w:rFonts w:cs="Arial"/>
          <w:szCs w:val="22"/>
        </w:rPr>
      </w:pPr>
      <w:r w:rsidRPr="002645B8">
        <w:rPr>
          <w:rFonts w:cs="Arial"/>
          <w:szCs w:val="22"/>
        </w:rPr>
        <w:t>e-L kurz</w:t>
      </w:r>
      <w:r>
        <w:rPr>
          <w:rFonts w:cs="Arial"/>
          <w:szCs w:val="22"/>
        </w:rPr>
        <w:tab/>
      </w:r>
      <w:r w:rsidRPr="002645B8">
        <w:rPr>
          <w:rFonts w:cs="Arial"/>
          <w:szCs w:val="22"/>
        </w:rPr>
        <w:t>-</w:t>
      </w:r>
      <w:r>
        <w:rPr>
          <w:rFonts w:cs="Arial"/>
          <w:szCs w:val="22"/>
        </w:rPr>
        <w:tab/>
      </w:r>
      <w:r w:rsidRPr="002645B8">
        <w:rPr>
          <w:rFonts w:cs="Arial"/>
          <w:szCs w:val="22"/>
        </w:rPr>
        <w:t xml:space="preserve">e-learningový kurz </w:t>
      </w:r>
    </w:p>
    <w:p w:rsidR="00746D1E" w:rsidRPr="00EB1B99" w:rsidRDefault="00746D1E" w:rsidP="00746D1E">
      <w:pPr>
        <w:rPr>
          <w:i/>
        </w:rPr>
      </w:pPr>
      <w:r>
        <w:rPr>
          <w:i/>
        </w:rPr>
        <w:t>DN</w:t>
      </w:r>
      <w:r w:rsidRPr="00EB1B99">
        <w:rPr>
          <w:i/>
        </w:rPr>
        <w:tab/>
      </w:r>
      <w:r w:rsidRPr="00EB1B99">
        <w:rPr>
          <w:i/>
        </w:rPr>
        <w:tab/>
        <w:t>-</w:t>
      </w:r>
      <w:r w:rsidR="00C01F92">
        <w:rPr>
          <w:i/>
        </w:rPr>
        <w:tab/>
      </w:r>
      <w:r w:rsidRPr="00EB1B99">
        <w:rPr>
          <w:i/>
        </w:rPr>
        <w:t>Dětská nemocnice</w:t>
      </w:r>
    </w:p>
    <w:p w:rsidR="00746D1E" w:rsidRPr="005A61D1" w:rsidRDefault="00746D1E" w:rsidP="00746D1E">
      <w:r w:rsidRPr="005A61D1">
        <w:t>Dp</w:t>
      </w:r>
      <w:r w:rsidRPr="005A61D1">
        <w:tab/>
      </w:r>
      <w:r w:rsidRPr="005A61D1">
        <w:tab/>
        <w:t>-</w:t>
      </w:r>
      <w:r w:rsidRPr="005A61D1">
        <w:tab/>
        <w:t>Doprava</w:t>
      </w:r>
    </w:p>
    <w:p w:rsidR="00746D1E" w:rsidRDefault="00746D1E" w:rsidP="00746D1E">
      <w:r w:rsidRPr="005A61D1">
        <w:t>FN Brno</w:t>
      </w:r>
      <w:r w:rsidRPr="005A61D1">
        <w:tab/>
        <w:t>-</w:t>
      </w:r>
      <w:r w:rsidRPr="005A61D1">
        <w:tab/>
        <w:t>Fakultní nemocnice Brno</w:t>
      </w:r>
    </w:p>
    <w:p w:rsidR="00ED7003" w:rsidRDefault="00ED7003" w:rsidP="00ED7003">
      <w:r w:rsidRPr="00003875">
        <w:rPr>
          <w:i/>
        </w:rPr>
        <w:t>IOd</w:t>
      </w:r>
      <w:r>
        <w:tab/>
      </w:r>
      <w:r>
        <w:tab/>
        <w:t>-</w:t>
      </w:r>
      <w:r>
        <w:tab/>
      </w:r>
      <w:r w:rsidRPr="00003875">
        <w:rPr>
          <w:i/>
        </w:rPr>
        <w:t>Investiční oddělení</w:t>
      </w:r>
    </w:p>
    <w:p w:rsidR="00ED7003" w:rsidRPr="005A61D1" w:rsidRDefault="00ED7003" w:rsidP="00ED7003">
      <w:r>
        <w:t>IŘD</w:t>
      </w:r>
      <w:r>
        <w:tab/>
      </w:r>
      <w:r>
        <w:tab/>
        <w:t>-</w:t>
      </w:r>
      <w:r>
        <w:tab/>
        <w:t>I</w:t>
      </w:r>
      <w:r w:rsidRPr="004A35B2">
        <w:t>nterní řídicí dokumentace</w:t>
      </w:r>
    </w:p>
    <w:p w:rsidR="00746D1E" w:rsidRDefault="00746D1E" w:rsidP="00746D1E">
      <w:pPr>
        <w:pStyle w:val="NoSpacing"/>
      </w:pPr>
      <w:r w:rsidRPr="005A61D1">
        <w:t>LN</w:t>
      </w:r>
      <w:r w:rsidRPr="005A61D1">
        <w:tab/>
      </w:r>
      <w:r w:rsidRPr="005A61D1">
        <w:tab/>
        <w:t>-</w:t>
      </w:r>
      <w:r w:rsidRPr="005A61D1">
        <w:tab/>
        <w:t>Lotus Notes</w:t>
      </w:r>
    </w:p>
    <w:p w:rsidR="00746D1E" w:rsidRPr="00EB1B99" w:rsidRDefault="00746D1E" w:rsidP="00746D1E">
      <w:pPr>
        <w:rPr>
          <w:i/>
        </w:rPr>
      </w:pPr>
      <w:r w:rsidRPr="00EB1B99">
        <w:rPr>
          <w:i/>
        </w:rPr>
        <w:t>NBP</w:t>
      </w:r>
      <w:r w:rsidRPr="00EB1B99">
        <w:rPr>
          <w:i/>
        </w:rPr>
        <w:tab/>
      </w:r>
      <w:r>
        <w:rPr>
          <w:i/>
        </w:rPr>
        <w:tab/>
        <w:t>-</w:t>
      </w:r>
      <w:r>
        <w:rPr>
          <w:i/>
        </w:rPr>
        <w:tab/>
        <w:t>Nemocnice Bohunice a Porodnice</w:t>
      </w:r>
    </w:p>
    <w:p w:rsidR="00ED7003" w:rsidRDefault="00ED7003" w:rsidP="00ED7003">
      <w:r w:rsidRPr="005A61D1">
        <w:t>NS</w:t>
      </w:r>
      <w:r w:rsidRPr="005A61D1">
        <w:tab/>
      </w:r>
      <w:r w:rsidRPr="005A61D1">
        <w:tab/>
        <w:t>-</w:t>
      </w:r>
      <w:r w:rsidRPr="005A61D1">
        <w:tab/>
        <w:t>Nákladové středisko</w:t>
      </w:r>
    </w:p>
    <w:p w:rsidR="00746D1E" w:rsidRPr="005D1259" w:rsidRDefault="00746D1E" w:rsidP="00746D1E">
      <w:pPr>
        <w:rPr>
          <w:i/>
        </w:rPr>
      </w:pPr>
      <w:r w:rsidRPr="005D1259">
        <w:rPr>
          <w:i/>
        </w:rPr>
        <w:t>OBPT</w:t>
      </w:r>
      <w:r w:rsidRPr="005D1259">
        <w:rPr>
          <w:i/>
        </w:rPr>
        <w:tab/>
      </w:r>
      <w:r w:rsidRPr="005D1259">
        <w:rPr>
          <w:i/>
        </w:rPr>
        <w:tab/>
        <w:t>-</w:t>
      </w:r>
      <w:r w:rsidRPr="005D1259">
        <w:rPr>
          <w:i/>
        </w:rPr>
        <w:tab/>
        <w:t>Oddělení bezpečnostních a požárních techniků</w:t>
      </w:r>
    </w:p>
    <w:p w:rsidR="00746D1E" w:rsidRPr="005D1259" w:rsidRDefault="00746D1E" w:rsidP="00746D1E">
      <w:pPr>
        <w:rPr>
          <w:i/>
        </w:rPr>
      </w:pPr>
      <w:r>
        <w:rPr>
          <w:i/>
        </w:rPr>
        <w:t>OKP</w:t>
      </w:r>
      <w:r>
        <w:rPr>
          <w:i/>
        </w:rPr>
        <w:tab/>
      </w:r>
      <w:r>
        <w:rPr>
          <w:i/>
        </w:rPr>
        <w:tab/>
        <w:t>-</w:t>
      </w:r>
      <w:r>
        <w:rPr>
          <w:i/>
        </w:rPr>
        <w:tab/>
        <w:t>Oddělení krizové připravenosti</w:t>
      </w:r>
    </w:p>
    <w:p w:rsidR="003F372D" w:rsidRDefault="003F372D" w:rsidP="0088559C">
      <w:r>
        <w:t>SB</w:t>
      </w:r>
      <w:r>
        <w:tab/>
      </w:r>
      <w:r>
        <w:tab/>
        <w:t>-</w:t>
      </w:r>
      <w:r>
        <w:tab/>
        <w:t>Správa budov</w:t>
      </w:r>
    </w:p>
    <w:p w:rsidR="006C3A11" w:rsidRPr="005D1259" w:rsidRDefault="006C3A11" w:rsidP="0088559C">
      <w:pPr>
        <w:rPr>
          <w:i/>
        </w:rPr>
      </w:pPr>
      <w:r w:rsidRPr="005D1259">
        <w:rPr>
          <w:i/>
        </w:rPr>
        <w:t>SC</w:t>
      </w:r>
      <w:r w:rsidRPr="005D1259">
        <w:rPr>
          <w:i/>
        </w:rPr>
        <w:tab/>
      </w:r>
      <w:r w:rsidRPr="005D1259">
        <w:rPr>
          <w:i/>
        </w:rPr>
        <w:tab/>
        <w:t>-</w:t>
      </w:r>
      <w:r w:rsidRPr="005D1259">
        <w:rPr>
          <w:i/>
        </w:rPr>
        <w:tab/>
        <w:t>Služební cesta</w:t>
      </w:r>
    </w:p>
    <w:p w:rsidR="00B02B25" w:rsidRPr="005A61D1" w:rsidRDefault="000F5B4B">
      <w:r>
        <w:t>ÚV</w:t>
      </w:r>
      <w:r w:rsidR="00B02B25" w:rsidRPr="005A61D1">
        <w:tab/>
      </w:r>
      <w:r w:rsidR="00B02B25" w:rsidRPr="005A61D1">
        <w:tab/>
        <w:t>-</w:t>
      </w:r>
      <w:r w:rsidR="00B02B25" w:rsidRPr="005A61D1">
        <w:tab/>
      </w:r>
      <w:r w:rsidR="00417726">
        <w:t>Útvar vzdělávání</w:t>
      </w:r>
    </w:p>
    <w:p w:rsidR="00F05F0F" w:rsidRPr="005D1259" w:rsidRDefault="00F05F0F">
      <w:pPr>
        <w:rPr>
          <w:i/>
        </w:rPr>
      </w:pPr>
      <w:r w:rsidRPr="005D1259">
        <w:rPr>
          <w:i/>
        </w:rPr>
        <w:t>VIS</w:t>
      </w:r>
      <w:r w:rsidRPr="005D1259">
        <w:rPr>
          <w:i/>
        </w:rPr>
        <w:tab/>
      </w:r>
      <w:r w:rsidRPr="005D1259">
        <w:rPr>
          <w:i/>
        </w:rPr>
        <w:tab/>
        <w:t xml:space="preserve">- </w:t>
      </w:r>
      <w:r w:rsidRPr="005D1259">
        <w:rPr>
          <w:i/>
        </w:rPr>
        <w:tab/>
        <w:t>Vnitřní informační systém</w:t>
      </w:r>
    </w:p>
    <w:p w:rsidR="008F1471" w:rsidRPr="005A61D1" w:rsidRDefault="008F1471">
      <w:pPr>
        <w:pStyle w:val="BalloonText"/>
        <w:rPr>
          <w:rFonts w:ascii="Arial" w:hAnsi="Arial"/>
        </w:rPr>
      </w:pPr>
    </w:p>
    <w:p w:rsidR="008F1471" w:rsidRDefault="004A6517" w:rsidP="009F0D26">
      <w:pPr>
        <w:pStyle w:val="Heading1"/>
      </w:pPr>
      <w:bookmarkStart w:id="30" w:name="_Toc466688863"/>
      <w:bookmarkStart w:id="31" w:name="_Toc64374919"/>
      <w:bookmarkEnd w:id="30"/>
      <w:r>
        <w:t xml:space="preserve">Služební </w:t>
      </w:r>
      <w:r w:rsidR="007521EE" w:rsidRPr="005A61D1">
        <w:t>vozidla</w:t>
      </w:r>
      <w:r w:rsidR="007B2339" w:rsidRPr="005A61D1">
        <w:t xml:space="preserve"> FN Brno</w:t>
      </w:r>
      <w:bookmarkEnd w:id="31"/>
    </w:p>
    <w:p w:rsidR="00AF0933" w:rsidRPr="00AF0933" w:rsidRDefault="00AF0933" w:rsidP="00AF0933"/>
    <w:p w:rsidR="00AF0933" w:rsidRPr="00AF0933" w:rsidRDefault="00DC108F" w:rsidP="00EE5993">
      <w:pPr>
        <w:pStyle w:val="Heading2"/>
      </w:pPr>
      <w:bookmarkStart w:id="32" w:name="_Toc64374920"/>
      <w:r w:rsidRPr="005A61D1">
        <w:t xml:space="preserve">Využití </w:t>
      </w:r>
      <w:r w:rsidR="001C01CB">
        <w:t>služebních</w:t>
      </w:r>
      <w:r w:rsidRPr="005A61D1">
        <w:t xml:space="preserve"> vozidel</w:t>
      </w:r>
      <w:bookmarkEnd w:id="32"/>
    </w:p>
    <w:p w:rsidR="00AF0933" w:rsidRDefault="00603550" w:rsidP="0088559C">
      <w:r w:rsidRPr="005A61D1">
        <w:t xml:space="preserve">Použití </w:t>
      </w:r>
      <w:r w:rsidR="005A61D1">
        <w:t>služebního</w:t>
      </w:r>
      <w:r w:rsidRPr="005A61D1">
        <w:t xml:space="preserve"> vozidla za úče</w:t>
      </w:r>
      <w:r w:rsidR="001A2204">
        <w:t>lem pracovní</w:t>
      </w:r>
      <w:r w:rsidRPr="002B1FAC">
        <w:t xml:space="preserve"> cesty je podmíněno schválením cestovního příkaz</w:t>
      </w:r>
      <w:r w:rsidR="00845E4E">
        <w:t>u umístěného v databázi LN cestovní příkaz</w:t>
      </w:r>
      <w:r w:rsidR="00772841">
        <w:t>y</w:t>
      </w:r>
      <w:r w:rsidR="00845E4E">
        <w:t>.</w:t>
      </w:r>
    </w:p>
    <w:p w:rsidR="00797F6D" w:rsidRDefault="00690544" w:rsidP="0088559C">
      <w:r w:rsidRPr="002B1FAC">
        <w:t>V rámci schvalovacího procesu je zam</w:t>
      </w:r>
      <w:r w:rsidR="00AF0933">
        <w:t>ěstnanec povinen doložit</w:t>
      </w:r>
      <w:r w:rsidR="001C01CB" w:rsidRPr="002B1FAC">
        <w:t>, že</w:t>
      </w:r>
      <w:r w:rsidRPr="002B1FAC">
        <w:t xml:space="preserve"> absolvoval </w:t>
      </w:r>
      <w:r w:rsidR="001C01CB" w:rsidRPr="002B1FAC">
        <w:t>školení řidičů</w:t>
      </w:r>
      <w:r w:rsidR="00AF0933">
        <w:t>.</w:t>
      </w:r>
    </w:p>
    <w:p w:rsidR="00A72783" w:rsidRPr="005D1259" w:rsidRDefault="00A72783" w:rsidP="0088559C">
      <w:pPr>
        <w:rPr>
          <w:i/>
        </w:rPr>
      </w:pPr>
      <w:r w:rsidRPr="005D1259">
        <w:rPr>
          <w:i/>
        </w:rPr>
        <w:t>Výše základní náhrady je každoročně určována dle vyhlášky ministerstva práce a sociálních věcí.</w:t>
      </w:r>
    </w:p>
    <w:p w:rsidR="002B1FAC" w:rsidRDefault="002B1FAC" w:rsidP="0088559C">
      <w:r w:rsidRPr="002B1FAC">
        <w:t xml:space="preserve">Podle </w:t>
      </w:r>
      <w:r w:rsidR="00393101">
        <w:t>zařazení zaměstnance do</w:t>
      </w:r>
      <w:r w:rsidR="00526413">
        <w:t xml:space="preserve"> následujících k</w:t>
      </w:r>
      <w:r w:rsidRPr="002B1FAC">
        <w:t>ategori</w:t>
      </w:r>
      <w:r w:rsidR="00526413">
        <w:t>í</w:t>
      </w:r>
      <w:r w:rsidRPr="002B1FAC">
        <w:t xml:space="preserve"> </w:t>
      </w:r>
      <w:r w:rsidR="00393101">
        <w:t>je st</w:t>
      </w:r>
      <w:r w:rsidR="00594EA2">
        <w:t>anoven způsob realizace pracovní</w:t>
      </w:r>
      <w:r w:rsidR="00393101">
        <w:t xml:space="preserve"> cesty</w:t>
      </w:r>
      <w:r w:rsidRPr="002B1FAC">
        <w:t>:</w:t>
      </w:r>
    </w:p>
    <w:p w:rsidR="00865B2E" w:rsidRPr="002B1FAC" w:rsidRDefault="00865B2E" w:rsidP="0088559C"/>
    <w:p w:rsidR="005F4A3D" w:rsidRPr="002B1FAC" w:rsidRDefault="00980946" w:rsidP="00EE5993">
      <w:pPr>
        <w:pStyle w:val="Heading2"/>
      </w:pPr>
      <w:bookmarkStart w:id="33" w:name="_Toc64374921"/>
      <w:r>
        <w:t>Č</w:t>
      </w:r>
      <w:r w:rsidR="00A4197D" w:rsidRPr="002B1FAC">
        <w:t>len</w:t>
      </w:r>
      <w:r w:rsidR="00133095" w:rsidRPr="002B1FAC">
        <w:t>ové</w:t>
      </w:r>
      <w:r w:rsidR="00A4197D" w:rsidRPr="002B1FAC">
        <w:t xml:space="preserve"> vedení</w:t>
      </w:r>
      <w:bookmarkEnd w:id="33"/>
    </w:p>
    <w:p w:rsidR="005F4A3D" w:rsidRPr="002B1FAC" w:rsidRDefault="00133095" w:rsidP="00133095">
      <w:pPr>
        <w:numPr>
          <w:ilvl w:val="0"/>
          <w:numId w:val="14"/>
        </w:numPr>
      </w:pPr>
      <w:r w:rsidRPr="002B1FAC">
        <w:t>mají</w:t>
      </w:r>
      <w:r w:rsidR="00A4197D" w:rsidRPr="002B1FAC">
        <w:t xml:space="preserve"> nárok na použití služebního vozidla Dopravy FN Brno, a to s řidičem nebo bez řidiče.</w:t>
      </w:r>
    </w:p>
    <w:p w:rsidR="00D32693" w:rsidRDefault="00D32693" w:rsidP="00DC108F">
      <w:pPr>
        <w:rPr>
          <w:b/>
        </w:rPr>
      </w:pPr>
    </w:p>
    <w:p w:rsidR="00BF6779" w:rsidRPr="005D1259" w:rsidRDefault="00D32693" w:rsidP="00EE5993">
      <w:pPr>
        <w:pStyle w:val="Heading2"/>
      </w:pPr>
      <w:bookmarkStart w:id="34" w:name="_Toc64374922"/>
      <w:r>
        <w:t>Vybraní z</w:t>
      </w:r>
      <w:r w:rsidR="00DF456E" w:rsidRPr="002B1FAC">
        <w:t>aměstnanci OHTS</w:t>
      </w:r>
      <w:r w:rsidR="0025765A">
        <w:t xml:space="preserve">, </w:t>
      </w:r>
      <w:r w:rsidR="00BF6779">
        <w:t>CI</w:t>
      </w:r>
      <w:r w:rsidR="003E07FD">
        <w:t xml:space="preserve">, </w:t>
      </w:r>
      <w:r w:rsidR="001B2065">
        <w:rPr>
          <w:i/>
        </w:rPr>
        <w:t>IOd</w:t>
      </w:r>
      <w:r w:rsidR="001B2065" w:rsidRPr="00A72783">
        <w:rPr>
          <w:color w:val="FF0000"/>
        </w:rPr>
        <w:t xml:space="preserve"> </w:t>
      </w:r>
      <w:r w:rsidR="0025765A" w:rsidRPr="005D1259">
        <w:rPr>
          <w:i/>
        </w:rPr>
        <w:t>a O</w:t>
      </w:r>
      <w:r w:rsidR="000F5B4B">
        <w:rPr>
          <w:i/>
        </w:rPr>
        <w:t>KP</w:t>
      </w:r>
      <w:bookmarkEnd w:id="34"/>
    </w:p>
    <w:p w:rsidR="00DC108F" w:rsidRPr="005D1259" w:rsidRDefault="00BF6779" w:rsidP="00DC108F">
      <w:pPr>
        <w:rPr>
          <w:i/>
        </w:rPr>
      </w:pPr>
      <w:r w:rsidRPr="003F372D">
        <w:t xml:space="preserve">Jedná se </w:t>
      </w:r>
      <w:r w:rsidR="00FF5B32">
        <w:t xml:space="preserve">zejména </w:t>
      </w:r>
      <w:r w:rsidRPr="003F372D">
        <w:t xml:space="preserve">o </w:t>
      </w:r>
      <w:r w:rsidR="00772841">
        <w:t>zaměstnance</w:t>
      </w:r>
      <w:r w:rsidRPr="003F372D">
        <w:t xml:space="preserve"> SB přepravující materiál, </w:t>
      </w:r>
      <w:r w:rsidR="00772841">
        <w:t>zaměstnance</w:t>
      </w:r>
      <w:r w:rsidR="003E07FD">
        <w:t xml:space="preserve"> OBPT,</w:t>
      </w:r>
      <w:r w:rsidR="003E07FD" w:rsidRPr="003F372D">
        <w:t xml:space="preserve"> </w:t>
      </w:r>
      <w:r w:rsidR="00772841">
        <w:t>zaměstnance</w:t>
      </w:r>
      <w:r w:rsidRPr="003F372D">
        <w:t xml:space="preserve"> </w:t>
      </w:r>
      <w:r w:rsidR="001D3926">
        <w:t xml:space="preserve">IOd, </w:t>
      </w:r>
      <w:r w:rsidR="00772841">
        <w:t>zaměstnance</w:t>
      </w:r>
      <w:r w:rsidRPr="003F372D">
        <w:t xml:space="preserve"> CI</w:t>
      </w:r>
      <w:r w:rsidR="003E07FD">
        <w:t xml:space="preserve"> zajišťující</w:t>
      </w:r>
      <w:r w:rsidR="00772841">
        <w:t xml:space="preserve"> servis informačních</w:t>
      </w:r>
      <w:r w:rsidR="003E07FD">
        <w:t xml:space="preserve"> technologi</w:t>
      </w:r>
      <w:r w:rsidR="001D3926">
        <w:t>í, z</w:t>
      </w:r>
      <w:r w:rsidR="00772841">
        <w:rPr>
          <w:i/>
        </w:rPr>
        <w:t>aměstnance</w:t>
      </w:r>
      <w:r w:rsidR="000F5B4B">
        <w:rPr>
          <w:i/>
        </w:rPr>
        <w:t xml:space="preserve"> OKP</w:t>
      </w:r>
      <w:r w:rsidR="001D3926">
        <w:rPr>
          <w:i/>
        </w:rPr>
        <w:t>.</w:t>
      </w:r>
    </w:p>
    <w:p w:rsidR="00690544" w:rsidRDefault="001D3926" w:rsidP="001D3926">
      <w:r>
        <w:t xml:space="preserve">Tito </w:t>
      </w:r>
      <w:r w:rsidR="00690544" w:rsidRPr="002B1FAC">
        <w:t>mají nárok na použití služebního vozidla Dopravy FN Brno bez řidiče.</w:t>
      </w:r>
    </w:p>
    <w:p w:rsidR="00AF0933" w:rsidRDefault="00AF0933" w:rsidP="00AF0933"/>
    <w:p w:rsidR="00AF0933" w:rsidRPr="007A5242" w:rsidRDefault="00AF0933" w:rsidP="00EE5993">
      <w:pPr>
        <w:pStyle w:val="Heading2"/>
      </w:pPr>
      <w:bookmarkStart w:id="35" w:name="_Toc64374923"/>
      <w:r w:rsidRPr="007A5242">
        <w:t>Soukromá vozidla</w:t>
      </w:r>
      <w:bookmarkEnd w:id="35"/>
    </w:p>
    <w:p w:rsidR="00AF0933" w:rsidRPr="00AF0933" w:rsidRDefault="00AF0933" w:rsidP="00AF0933">
      <w:pPr>
        <w:ind w:left="360"/>
        <w:rPr>
          <w:u w:val="single"/>
        </w:rPr>
      </w:pPr>
    </w:p>
    <w:p w:rsidR="00DF456E" w:rsidRPr="005D1259" w:rsidRDefault="007A5242" w:rsidP="00DF456E">
      <w:pPr>
        <w:rPr>
          <w:b/>
          <w:i/>
        </w:rPr>
      </w:pPr>
      <w:r w:rsidRPr="005D1259">
        <w:rPr>
          <w:b/>
          <w:i/>
        </w:rPr>
        <w:t>Zaměstnanec</w:t>
      </w:r>
      <w:r w:rsidR="00DF456E" w:rsidRPr="005D1259">
        <w:rPr>
          <w:b/>
          <w:i/>
        </w:rPr>
        <w:t xml:space="preserve"> FN Brno</w:t>
      </w:r>
    </w:p>
    <w:p w:rsidR="00FB726A" w:rsidRPr="005D1259" w:rsidRDefault="00750E23" w:rsidP="00DF456E">
      <w:pPr>
        <w:numPr>
          <w:ilvl w:val="0"/>
          <w:numId w:val="14"/>
        </w:numPr>
        <w:rPr>
          <w:rFonts w:cs="Arial"/>
          <w:i/>
          <w:strike/>
          <w:szCs w:val="22"/>
        </w:rPr>
      </w:pPr>
      <w:r w:rsidRPr="005D1259">
        <w:rPr>
          <w:i/>
        </w:rPr>
        <w:t>který použije soukromého vozidlo pro pracovní účely mimo sjednané místo výkonu práce má nárok</w:t>
      </w:r>
      <w:r w:rsidR="007A5242" w:rsidRPr="005D1259">
        <w:rPr>
          <w:i/>
        </w:rPr>
        <w:t xml:space="preserve"> </w:t>
      </w:r>
      <w:r w:rsidR="007A5242" w:rsidRPr="00CE15DE">
        <w:rPr>
          <w:i/>
        </w:rPr>
        <w:t>na náhradu pohonných hmot a ce</w:t>
      </w:r>
      <w:r w:rsidR="00865B2E" w:rsidRPr="00CE15DE">
        <w:rPr>
          <w:i/>
        </w:rPr>
        <w:t>stovních výdajů</w:t>
      </w:r>
      <w:r w:rsidR="00865B2E" w:rsidRPr="005D1259">
        <w:rPr>
          <w:i/>
        </w:rPr>
        <w:t xml:space="preserve"> v případě, že </w:t>
      </w:r>
      <w:r w:rsidR="007A5242" w:rsidRPr="005D1259">
        <w:rPr>
          <w:i/>
        </w:rPr>
        <w:t>absolvov</w:t>
      </w:r>
      <w:r w:rsidR="00FB726A" w:rsidRPr="005D1259">
        <w:rPr>
          <w:i/>
        </w:rPr>
        <w:t xml:space="preserve">al školení řidičů referentů a </w:t>
      </w:r>
      <w:r w:rsidR="007A5242" w:rsidRPr="005D1259">
        <w:rPr>
          <w:i/>
        </w:rPr>
        <w:t>odevzdal na EO kopi</w:t>
      </w:r>
      <w:r w:rsidRPr="005D1259">
        <w:rPr>
          <w:i/>
        </w:rPr>
        <w:t>i velkého technického průkazu</w:t>
      </w:r>
      <w:r w:rsidR="00FB726A" w:rsidRPr="005D1259">
        <w:rPr>
          <w:i/>
        </w:rPr>
        <w:t xml:space="preserve"> (dle S/FN Brno/0498)</w:t>
      </w:r>
    </w:p>
    <w:p w:rsidR="00DF456E" w:rsidRPr="005D1259" w:rsidRDefault="00865B2E" w:rsidP="00865B2E">
      <w:pPr>
        <w:numPr>
          <w:ilvl w:val="0"/>
          <w:numId w:val="14"/>
        </w:numPr>
        <w:rPr>
          <w:rFonts w:cs="Arial"/>
          <w:i/>
          <w:szCs w:val="22"/>
        </w:rPr>
      </w:pPr>
      <w:r w:rsidRPr="005D1259">
        <w:rPr>
          <w:i/>
        </w:rPr>
        <w:t>výše základní náhrady je každoročně určována vyhláškou ministerstva práce a sociálních věcí.</w:t>
      </w:r>
    </w:p>
    <w:p w:rsidR="00A36591" w:rsidRDefault="00A36591" w:rsidP="00D32693">
      <w:pPr>
        <w:rPr>
          <w:b/>
        </w:rPr>
      </w:pPr>
    </w:p>
    <w:p w:rsidR="00D32693" w:rsidRDefault="00D32693" w:rsidP="00EE5993">
      <w:pPr>
        <w:pStyle w:val="Heading2"/>
      </w:pPr>
      <w:bookmarkStart w:id="36" w:name="_Toc64374924"/>
      <w:r w:rsidRPr="00EE5993">
        <w:t>Mimořádné</w:t>
      </w:r>
      <w:r>
        <w:t xml:space="preserve"> případy</w:t>
      </w:r>
      <w:bookmarkEnd w:id="36"/>
    </w:p>
    <w:p w:rsidR="00D32693" w:rsidRPr="00D32693" w:rsidRDefault="00A36591" w:rsidP="00A36591">
      <w:r>
        <w:tab/>
      </w:r>
      <w:r w:rsidR="00D32693" w:rsidRPr="00D32693">
        <w:t>V případě mimořádného zřetele</w:t>
      </w:r>
      <w:r w:rsidR="00561491">
        <w:rPr>
          <w:color w:val="FF0000"/>
        </w:rPr>
        <w:t>,</w:t>
      </w:r>
      <w:r w:rsidR="00D32693" w:rsidRPr="00D32693">
        <w:t xml:space="preserve"> v konkrétních případech</w:t>
      </w:r>
      <w:r w:rsidR="00594EA2">
        <w:t>,</w:t>
      </w:r>
      <w:r w:rsidR="00D32693" w:rsidRPr="00D32693">
        <w:t xml:space="preserve"> může o použití služebního vozidla rozhodnout </w:t>
      </w:r>
      <w:r>
        <w:t xml:space="preserve">vedoucí Dp </w:t>
      </w:r>
      <w:r w:rsidR="004A6517">
        <w:t>(</w:t>
      </w:r>
      <w:r>
        <w:t xml:space="preserve">pokud je zdůvodněna ekonomická výhodnost - </w:t>
      </w:r>
      <w:r w:rsidR="004A6517">
        <w:t>např. náklady na služební vozidla budou nižší než náklady na hromadnou dopravu, atp.)</w:t>
      </w:r>
      <w:r w:rsidR="00D32693" w:rsidRPr="00D32693">
        <w:t>.</w:t>
      </w:r>
      <w:r>
        <w:t xml:space="preserve"> V ostatních případech může výjimku udělit pouze ředitel FN Brno.</w:t>
      </w:r>
    </w:p>
    <w:p w:rsidR="00D32693" w:rsidRPr="00A36591" w:rsidRDefault="00A36591" w:rsidP="00A36591">
      <w:r w:rsidRPr="00A36591">
        <w:tab/>
        <w:t xml:space="preserve">Žadatel musí v těchto případech zajistit souhlas ředitele FN Brno nebo vedoucího Dp </w:t>
      </w:r>
      <w:r w:rsidR="00594EA2">
        <w:t>před žádostí o povolení pracovní</w:t>
      </w:r>
      <w:r w:rsidRPr="00A36591">
        <w:t xml:space="preserve"> cesty v databázi cestovních příkazů. Tuto skutečnost uvede do formuláře cestovní příkazy.</w:t>
      </w:r>
    </w:p>
    <w:p w:rsidR="005D1259" w:rsidRDefault="005D1259" w:rsidP="00A36591"/>
    <w:p w:rsidR="005D1259" w:rsidRPr="00A36591" w:rsidRDefault="005D1259" w:rsidP="00A36591"/>
    <w:p w:rsidR="00BA50A3" w:rsidRDefault="00510A35" w:rsidP="00EE5993">
      <w:pPr>
        <w:pStyle w:val="Heading2"/>
      </w:pPr>
      <w:bookmarkStart w:id="37" w:name="_Toc64374925"/>
      <w:r w:rsidRPr="005A61D1">
        <w:t>Š</w:t>
      </w:r>
      <w:r w:rsidR="007A1D26" w:rsidRPr="005A61D1">
        <w:t xml:space="preserve">kolení řidičů </w:t>
      </w:r>
      <w:r w:rsidR="002B1FAC">
        <w:t>služebních</w:t>
      </w:r>
      <w:r w:rsidR="007A1D26" w:rsidRPr="005A61D1">
        <w:t xml:space="preserve"> vozidel</w:t>
      </w:r>
      <w:bookmarkEnd w:id="37"/>
    </w:p>
    <w:p w:rsidR="00B57F11" w:rsidRDefault="006343AA" w:rsidP="006343AA">
      <w:pPr>
        <w:rPr>
          <w:rFonts w:cs="Arial"/>
          <w:i/>
          <w:szCs w:val="22"/>
          <w:shd w:val="clear" w:color="auto" w:fill="FFFFFF"/>
        </w:rPr>
      </w:pPr>
      <w:r>
        <w:rPr>
          <w:rStyle w:val="apple-converted-space"/>
          <w:rFonts w:cs="Arial"/>
          <w:color w:val="FF0000"/>
          <w:sz w:val="21"/>
          <w:szCs w:val="21"/>
          <w:shd w:val="clear" w:color="auto" w:fill="FFFFFF"/>
        </w:rPr>
        <w:tab/>
      </w:r>
      <w:r w:rsidR="005D1259" w:rsidRPr="005D1259">
        <w:rPr>
          <w:rFonts w:cs="Arial"/>
          <w:i/>
          <w:szCs w:val="22"/>
          <w:shd w:val="clear" w:color="auto" w:fill="FFFFFF"/>
        </w:rPr>
        <w:t xml:space="preserve">Povinnost absolvovat školení </w:t>
      </w:r>
      <w:r w:rsidRPr="005D1259">
        <w:rPr>
          <w:rFonts w:cs="Arial"/>
          <w:i/>
          <w:szCs w:val="22"/>
          <w:shd w:val="clear" w:color="auto" w:fill="FFFFFF"/>
        </w:rPr>
        <w:t>řid</w:t>
      </w:r>
      <w:r w:rsidR="005D1259" w:rsidRPr="005D1259">
        <w:rPr>
          <w:rFonts w:cs="Arial"/>
          <w:i/>
          <w:szCs w:val="22"/>
          <w:shd w:val="clear" w:color="auto" w:fill="FFFFFF"/>
        </w:rPr>
        <w:t xml:space="preserve">ičů vychází ze </w:t>
      </w:r>
      <w:r w:rsidRPr="005D1259">
        <w:rPr>
          <w:rFonts w:cs="Arial"/>
          <w:i/>
          <w:szCs w:val="22"/>
          <w:shd w:val="clear" w:color="auto" w:fill="FFFFFF"/>
        </w:rPr>
        <w:t>Zá</w:t>
      </w:r>
      <w:r w:rsidR="005D1259" w:rsidRPr="005D1259">
        <w:rPr>
          <w:rFonts w:cs="Arial"/>
          <w:i/>
          <w:szCs w:val="22"/>
          <w:shd w:val="clear" w:color="auto" w:fill="FFFFFF"/>
        </w:rPr>
        <w:t>koníku práce.</w:t>
      </w:r>
      <w:r w:rsidR="00750E23" w:rsidRPr="005D1259">
        <w:rPr>
          <w:rFonts w:cs="Arial"/>
          <w:i/>
          <w:szCs w:val="22"/>
          <w:shd w:val="clear" w:color="auto" w:fill="FFFFFF"/>
        </w:rPr>
        <w:tab/>
      </w:r>
    </w:p>
    <w:p w:rsidR="00B57F11" w:rsidRDefault="00B84002" w:rsidP="006343AA">
      <w:pPr>
        <w:rPr>
          <w:rFonts w:cs="Arial"/>
          <w:i/>
          <w:szCs w:val="22"/>
          <w:shd w:val="clear" w:color="auto" w:fill="FFFFFF"/>
        </w:rPr>
      </w:pPr>
      <w:r w:rsidRPr="005D1259">
        <w:rPr>
          <w:rFonts w:cs="Arial"/>
          <w:i/>
          <w:szCs w:val="22"/>
          <w:shd w:val="clear" w:color="auto" w:fill="FFFFFF"/>
        </w:rPr>
        <w:t>Vedoucí zaměstnanci jsou povinni</w:t>
      </w:r>
      <w:r w:rsidR="00CB355D" w:rsidRPr="005D1259">
        <w:rPr>
          <w:rFonts w:cs="Arial"/>
          <w:i/>
          <w:szCs w:val="22"/>
          <w:shd w:val="clear" w:color="auto" w:fill="FFFFFF"/>
        </w:rPr>
        <w:t xml:space="preserve"> </w:t>
      </w:r>
      <w:r w:rsidR="006B5F02" w:rsidRPr="005D1259">
        <w:rPr>
          <w:rFonts w:cs="Arial"/>
          <w:i/>
          <w:szCs w:val="22"/>
          <w:shd w:val="clear" w:color="auto" w:fill="FFFFFF"/>
        </w:rPr>
        <w:t>evidovat</w:t>
      </w:r>
      <w:r w:rsidR="006D30AE" w:rsidRPr="005D1259">
        <w:rPr>
          <w:rFonts w:cs="Arial"/>
          <w:i/>
          <w:szCs w:val="22"/>
          <w:shd w:val="clear" w:color="auto" w:fill="FFFFFF"/>
        </w:rPr>
        <w:t xml:space="preserve"> </w:t>
      </w:r>
      <w:r w:rsidR="00CB355D" w:rsidRPr="005D1259">
        <w:rPr>
          <w:rFonts w:cs="Arial"/>
          <w:i/>
          <w:szCs w:val="22"/>
          <w:shd w:val="clear" w:color="auto" w:fill="FFFFFF"/>
        </w:rPr>
        <w:t>seznamy svých zaměstnanců, jako „řidičů referentů“</w:t>
      </w:r>
      <w:r w:rsidR="006B5F02" w:rsidRPr="005D1259">
        <w:rPr>
          <w:rFonts w:cs="Arial"/>
          <w:i/>
          <w:szCs w:val="22"/>
          <w:shd w:val="clear" w:color="auto" w:fill="FFFFFF"/>
        </w:rPr>
        <w:t xml:space="preserve"> </w:t>
      </w:r>
    </w:p>
    <w:p w:rsidR="00750E23" w:rsidRDefault="003E5250" w:rsidP="006343AA">
      <w:pPr>
        <w:rPr>
          <w:rFonts w:cs="Arial"/>
          <w:i/>
          <w:szCs w:val="22"/>
          <w:shd w:val="clear" w:color="auto" w:fill="FFFFFF"/>
        </w:rPr>
      </w:pPr>
      <w:r>
        <w:rPr>
          <w:rFonts w:cs="Arial"/>
          <w:i/>
          <w:szCs w:val="22"/>
          <w:shd w:val="clear" w:color="auto" w:fill="FFFFFF"/>
        </w:rPr>
        <w:t>a poskytovat je ÚV</w:t>
      </w:r>
      <w:r w:rsidR="001C42F0" w:rsidRPr="005D1259">
        <w:rPr>
          <w:rFonts w:cs="Arial"/>
          <w:i/>
          <w:szCs w:val="22"/>
          <w:shd w:val="clear" w:color="auto" w:fill="FFFFFF"/>
        </w:rPr>
        <w:t xml:space="preserve"> </w:t>
      </w:r>
      <w:r w:rsidR="006B5F02" w:rsidRPr="005D1259">
        <w:rPr>
          <w:rFonts w:cs="Arial"/>
          <w:i/>
          <w:szCs w:val="22"/>
          <w:shd w:val="clear" w:color="auto" w:fill="FFFFFF"/>
        </w:rPr>
        <w:t>pro potřebu školení v rámci BOZP.</w:t>
      </w:r>
    </w:p>
    <w:p w:rsidR="000D1C62" w:rsidRPr="005D1259" w:rsidRDefault="000D1C62" w:rsidP="006343AA">
      <w:pPr>
        <w:rPr>
          <w:rFonts w:cs="Arial"/>
          <w:i/>
          <w:szCs w:val="22"/>
          <w:shd w:val="clear" w:color="auto" w:fill="FFFFFF"/>
        </w:rPr>
      </w:pPr>
    </w:p>
    <w:p w:rsidR="000D1C62" w:rsidRPr="008E5FF7" w:rsidRDefault="006B4A41" w:rsidP="00251B6F">
      <w:pPr>
        <w:rPr>
          <w:rFonts w:ascii="Segoe UI" w:hAnsi="Segoe UI" w:cs="Segoe UI"/>
          <w:sz w:val="23"/>
          <w:szCs w:val="23"/>
          <w:shd w:val="clear" w:color="auto" w:fill="FFFFFF"/>
        </w:rPr>
      </w:pPr>
      <w:r>
        <w:rPr>
          <w:rFonts w:cs="Arial"/>
          <w:i/>
          <w:szCs w:val="22"/>
          <w:shd w:val="clear" w:color="auto" w:fill="FFFFFF"/>
        </w:rPr>
        <w:tab/>
        <w:t>Školení zajišťuje ÚV</w:t>
      </w:r>
      <w:r w:rsidR="002C6949" w:rsidRPr="005D1259">
        <w:rPr>
          <w:rFonts w:cs="Arial"/>
          <w:i/>
          <w:szCs w:val="22"/>
          <w:shd w:val="clear" w:color="auto" w:fill="FFFFFF"/>
        </w:rPr>
        <w:t xml:space="preserve"> v součinnosti s OBPT.</w:t>
      </w:r>
      <w:r w:rsidR="002C6949" w:rsidRPr="005D1259">
        <w:rPr>
          <w:rStyle w:val="apple-converted-space"/>
          <w:rFonts w:cs="Arial"/>
          <w:i/>
          <w:szCs w:val="22"/>
          <w:shd w:val="clear" w:color="auto" w:fill="FFFFFF"/>
        </w:rPr>
        <w:t xml:space="preserve"> </w:t>
      </w:r>
      <w:r w:rsidR="000D1C62">
        <w:rPr>
          <w:i/>
        </w:rPr>
        <w:t>ÚV vede evidenci o školení řidičů služebních vozidel a odpovídá za upozornění řidičů služebních vozidel a jejich vedoucích zaměstnanců e-mailem před vypršením termínu platnosti školení (s dostatečným přestihem) o nutnosti absolvovat e-L kurz dle této kapitoly a zařazuje zaměstnance do e-L kurzu.</w:t>
      </w:r>
    </w:p>
    <w:p w:rsidR="000D1C62" w:rsidRDefault="002C6949" w:rsidP="0018060A">
      <w:pPr>
        <w:rPr>
          <w:rFonts w:cs="Arial"/>
          <w:i/>
          <w:szCs w:val="22"/>
          <w:shd w:val="clear" w:color="auto" w:fill="FFFFFF"/>
        </w:rPr>
      </w:pPr>
      <w:r w:rsidRPr="005D1259">
        <w:rPr>
          <w:rStyle w:val="apple-converted-space"/>
          <w:rFonts w:cs="Arial"/>
          <w:i/>
          <w:szCs w:val="22"/>
          <w:shd w:val="clear" w:color="auto" w:fill="FFFFFF"/>
        </w:rPr>
        <w:t xml:space="preserve">Školení </w:t>
      </w:r>
      <w:hyperlink r:id="rId9" w:tgtFrame="_blank" w:history="1">
        <w:r w:rsidRPr="005D1259">
          <w:rPr>
            <w:rStyle w:val="Hyperlink"/>
            <w:rFonts w:cs="Arial"/>
            <w:bCs/>
            <w:i/>
            <w:color w:val="auto"/>
            <w:szCs w:val="22"/>
            <w:u w:val="none"/>
            <w:bdr w:val="none" w:sz="0" w:space="0" w:color="auto" w:frame="1"/>
            <w:shd w:val="clear" w:color="auto" w:fill="FFFFFF"/>
          </w:rPr>
          <w:t>řidičů</w:t>
        </w:r>
      </w:hyperlink>
      <w:r w:rsidRPr="005D1259">
        <w:rPr>
          <w:i/>
          <w:szCs w:val="22"/>
        </w:rPr>
        <w:t xml:space="preserve"> referentů</w:t>
      </w:r>
      <w:r w:rsidRPr="005D1259">
        <w:rPr>
          <w:rFonts w:cs="Arial"/>
          <w:i/>
          <w:szCs w:val="22"/>
          <w:shd w:val="clear" w:color="auto" w:fill="FFFFFF"/>
        </w:rPr>
        <w:t xml:space="preserve"> je povinné, musí se opakovat každé dva roky. </w:t>
      </w:r>
      <w:r w:rsidR="000D1C62">
        <w:rPr>
          <w:rFonts w:cs="Arial"/>
          <w:i/>
          <w:szCs w:val="22"/>
          <w:shd w:val="clear" w:color="auto" w:fill="FFFFFF"/>
        </w:rPr>
        <w:t xml:space="preserve">Vedoucí zaměstnanec řidiče služebního vozidla odpovídá za absolvování e-L kurzu řidičem, v opačném případě je řidič nezpůsobilý k řízení služebního vozidla. </w:t>
      </w:r>
    </w:p>
    <w:p w:rsidR="000D1C62" w:rsidRDefault="000D1C62" w:rsidP="0018060A">
      <w:pPr>
        <w:rPr>
          <w:rFonts w:cs="Arial"/>
          <w:i/>
          <w:szCs w:val="22"/>
          <w:shd w:val="clear" w:color="auto" w:fill="FFFFFF"/>
        </w:rPr>
      </w:pPr>
    </w:p>
    <w:p w:rsidR="000D1C62" w:rsidRDefault="0018060A" w:rsidP="000D1C62">
      <w:pPr>
        <w:rPr>
          <w:i/>
        </w:rPr>
      </w:pPr>
      <w:r>
        <w:rPr>
          <w:rFonts w:cs="Arial"/>
          <w:i/>
          <w:szCs w:val="22"/>
          <w:shd w:val="clear" w:color="auto" w:fill="FFFFFF"/>
        </w:rPr>
        <w:t>Školení je prováděno formou e-learningového</w:t>
      </w:r>
      <w:r w:rsidR="00C17289">
        <w:rPr>
          <w:rFonts w:cs="Arial"/>
          <w:i/>
          <w:szCs w:val="22"/>
          <w:shd w:val="clear" w:color="auto" w:fill="FFFFFF"/>
        </w:rPr>
        <w:t xml:space="preserve"> kurzu</w:t>
      </w:r>
      <w:r>
        <w:rPr>
          <w:rFonts w:cs="Arial"/>
          <w:i/>
          <w:szCs w:val="22"/>
          <w:shd w:val="clear" w:color="auto" w:fill="FFFFFF"/>
        </w:rPr>
        <w:t>.</w:t>
      </w:r>
      <w:r w:rsidRPr="0018060A">
        <w:rPr>
          <w:rFonts w:cs="Arial"/>
          <w:i/>
          <w:szCs w:val="22"/>
          <w:shd w:val="clear" w:color="auto" w:fill="FFFFFF"/>
        </w:rPr>
        <w:t xml:space="preserve"> </w:t>
      </w:r>
      <w:r>
        <w:rPr>
          <w:rFonts w:cs="Arial"/>
          <w:i/>
          <w:szCs w:val="22"/>
          <w:shd w:val="clear" w:color="auto" w:fill="FFFFFF"/>
        </w:rPr>
        <w:t xml:space="preserve">Vyplněním, </w:t>
      </w:r>
      <w:r w:rsidRPr="00B57F11">
        <w:rPr>
          <w:rFonts w:cs="Arial"/>
          <w:i/>
          <w:szCs w:val="22"/>
          <w:shd w:val="clear" w:color="auto" w:fill="FFFFFF"/>
        </w:rPr>
        <w:t>uzavřením</w:t>
      </w:r>
      <w:r>
        <w:rPr>
          <w:rFonts w:cs="Arial"/>
          <w:i/>
          <w:szCs w:val="22"/>
          <w:shd w:val="clear" w:color="auto" w:fill="FFFFFF"/>
        </w:rPr>
        <w:t xml:space="preserve"> a odesláním</w:t>
      </w:r>
      <w:r w:rsidRPr="00B57F11">
        <w:rPr>
          <w:rFonts w:cs="Arial"/>
          <w:i/>
          <w:szCs w:val="22"/>
          <w:shd w:val="clear" w:color="auto" w:fill="FFFFFF"/>
        </w:rPr>
        <w:t xml:space="preserve"> testu zaměstnanec potvrzuje, že se seznámil s danou tématikou, přiložené studijní materiály a informace mu byly srozumitelné, dané oblasti porozuměl.</w:t>
      </w:r>
      <w:r w:rsidR="009F53B7">
        <w:rPr>
          <w:rFonts w:cs="Arial"/>
          <w:i/>
          <w:szCs w:val="22"/>
          <w:shd w:val="clear" w:color="auto" w:fill="FFFFFF"/>
        </w:rPr>
        <w:t xml:space="preserve"> E-learningový test je vyhodnocován OBPT a na základě </w:t>
      </w:r>
      <w:r w:rsidR="000D1C62">
        <w:rPr>
          <w:rFonts w:cs="Arial"/>
          <w:i/>
          <w:szCs w:val="22"/>
          <w:shd w:val="clear" w:color="auto" w:fill="FFFFFF"/>
        </w:rPr>
        <w:t xml:space="preserve">pozitivních </w:t>
      </w:r>
      <w:r w:rsidR="009F53B7">
        <w:rPr>
          <w:rFonts w:cs="Arial"/>
          <w:i/>
          <w:szCs w:val="22"/>
          <w:shd w:val="clear" w:color="auto" w:fill="FFFFFF"/>
        </w:rPr>
        <w:t xml:space="preserve">výsledků testu OBPT </w:t>
      </w:r>
      <w:r w:rsidR="000D1C62">
        <w:rPr>
          <w:rFonts w:cs="Arial"/>
          <w:i/>
          <w:szCs w:val="22"/>
          <w:shd w:val="clear" w:color="auto" w:fill="FFFFFF"/>
        </w:rPr>
        <w:t>vystaví</w:t>
      </w:r>
      <w:r w:rsidR="009F53B7">
        <w:rPr>
          <w:rFonts w:cs="Arial"/>
          <w:i/>
          <w:szCs w:val="22"/>
          <w:shd w:val="clear" w:color="auto" w:fill="FFFFFF"/>
        </w:rPr>
        <w:t xml:space="preserve"> Osvědčení o absolvování kurzu řidičů služebních vozidel</w:t>
      </w:r>
      <w:r w:rsidR="000D1C62">
        <w:rPr>
          <w:rFonts w:cs="Arial"/>
          <w:i/>
          <w:szCs w:val="22"/>
          <w:shd w:val="clear" w:color="auto" w:fill="FFFFFF"/>
        </w:rPr>
        <w:t xml:space="preserve">, v případě nesplnění požadovaného počtu bodů vyzve zaměstnance k opakování e-L kurzu. </w:t>
      </w:r>
      <w:r w:rsidR="000D1C62" w:rsidRPr="00B57F11">
        <w:rPr>
          <w:i/>
        </w:rPr>
        <w:t>Po absolvování školení obdrží zaměstnanec Osvědčení o absolvování kurzu prostřednictvím OBPT nebo ÚV.</w:t>
      </w:r>
      <w:r w:rsidR="000D1C62">
        <w:rPr>
          <w:i/>
        </w:rPr>
        <w:t xml:space="preserve"> </w:t>
      </w:r>
    </w:p>
    <w:p w:rsidR="0018060A" w:rsidRPr="00B57F11" w:rsidRDefault="0018060A" w:rsidP="0018060A">
      <w:pPr>
        <w:rPr>
          <w:rStyle w:val="CommentReference"/>
          <w:rFonts w:cs="Arial"/>
          <w:i/>
          <w:sz w:val="22"/>
          <w:szCs w:val="22"/>
        </w:rPr>
      </w:pPr>
    </w:p>
    <w:p w:rsidR="002B1FAC" w:rsidRDefault="002B1FAC" w:rsidP="0088559C"/>
    <w:p w:rsidR="002B1FAC" w:rsidRDefault="002B1FAC" w:rsidP="0088559C">
      <w:r>
        <w:t>Podle pracovního zařazení se dělí školení na:</w:t>
      </w:r>
    </w:p>
    <w:p w:rsidR="001D3926" w:rsidRDefault="001D3926" w:rsidP="0088559C"/>
    <w:p w:rsidR="002B1FAC" w:rsidRDefault="002B1FAC" w:rsidP="002B1FAC">
      <w:pPr>
        <w:numPr>
          <w:ilvl w:val="0"/>
          <w:numId w:val="17"/>
        </w:numPr>
      </w:pPr>
      <w:r>
        <w:t>školení řidičů motorových vozidel nad 3,5 t (řidičský průkaz „C</w:t>
      </w:r>
      <w:r w:rsidR="001D3926">
        <w:t xml:space="preserve">“), </w:t>
      </w:r>
      <w:r>
        <w:t>kteří mají řízení motorových vozidel v pracovní náplni.</w:t>
      </w:r>
    </w:p>
    <w:p w:rsidR="001D3926" w:rsidRDefault="001D3926" w:rsidP="001D3926">
      <w:pPr>
        <w:ind w:left="720"/>
      </w:pPr>
    </w:p>
    <w:p w:rsidR="002B1FAC" w:rsidRDefault="002B1FAC" w:rsidP="00EE21EE">
      <w:pPr>
        <w:ind w:left="708"/>
      </w:pPr>
      <w:r>
        <w:t xml:space="preserve">Toto školení </w:t>
      </w:r>
      <w:r w:rsidR="004A6517">
        <w:t xml:space="preserve">povinně </w:t>
      </w:r>
      <w:r>
        <w:t>absolvují řidiči 1 x za rok, školení provádí k tomuto účelu certifikovaný školitel,</w:t>
      </w:r>
      <w:r w:rsidR="00C60E36">
        <w:t xml:space="preserve"> školení</w:t>
      </w:r>
      <w:r>
        <w:t xml:space="preserve"> je hrazeno z NS Dopravy. </w:t>
      </w:r>
    </w:p>
    <w:p w:rsidR="002B1FAC" w:rsidRDefault="002B1FAC" w:rsidP="0088559C"/>
    <w:p w:rsidR="002B1FAC" w:rsidRDefault="002B1FAC" w:rsidP="002B1FAC">
      <w:pPr>
        <w:numPr>
          <w:ilvl w:val="0"/>
          <w:numId w:val="17"/>
        </w:numPr>
        <w:rPr>
          <w:i/>
          <w:color w:val="000000"/>
        </w:rPr>
      </w:pPr>
      <w:r w:rsidRPr="009B1774">
        <w:rPr>
          <w:i/>
          <w:color w:val="000000"/>
        </w:rPr>
        <w:t>školení řidičů motorových vozidel do 3,5 t (řidičsk</w:t>
      </w:r>
      <w:r w:rsidR="001D3926">
        <w:rPr>
          <w:i/>
          <w:color w:val="000000"/>
        </w:rPr>
        <w:t>ý průkaz „B“).</w:t>
      </w:r>
    </w:p>
    <w:p w:rsidR="001D3926" w:rsidRPr="009B1774" w:rsidRDefault="001D3926" w:rsidP="001D3926">
      <w:pPr>
        <w:ind w:left="720"/>
        <w:rPr>
          <w:i/>
          <w:color w:val="000000"/>
        </w:rPr>
      </w:pPr>
    </w:p>
    <w:p w:rsidR="002B1FAC" w:rsidRPr="009B1774" w:rsidRDefault="002B1FAC" w:rsidP="00EE21EE">
      <w:pPr>
        <w:ind w:left="708"/>
        <w:rPr>
          <w:i/>
          <w:color w:val="000000"/>
        </w:rPr>
      </w:pPr>
      <w:r w:rsidRPr="009B1774">
        <w:rPr>
          <w:i/>
          <w:color w:val="000000"/>
        </w:rPr>
        <w:t xml:space="preserve">Toto školení absolvují zaměstnanci 1 x za </w:t>
      </w:r>
      <w:r w:rsidR="00D32693" w:rsidRPr="009B1774">
        <w:rPr>
          <w:i/>
          <w:color w:val="000000"/>
        </w:rPr>
        <w:t>2</w:t>
      </w:r>
      <w:r w:rsidR="00C2193D" w:rsidRPr="009B1774">
        <w:rPr>
          <w:i/>
          <w:color w:val="000000"/>
        </w:rPr>
        <w:t xml:space="preserve"> roky, školení zajišťuje </w:t>
      </w:r>
      <w:r w:rsidR="00D32693" w:rsidRPr="009B1774">
        <w:rPr>
          <w:i/>
          <w:color w:val="000000"/>
        </w:rPr>
        <w:t>referent OBPT</w:t>
      </w:r>
      <w:r w:rsidR="0018420E" w:rsidRPr="009B1774">
        <w:rPr>
          <w:i/>
          <w:color w:val="000000"/>
        </w:rPr>
        <w:t xml:space="preserve"> v součinnosti s</w:t>
      </w:r>
      <w:r w:rsidR="00B57F11">
        <w:rPr>
          <w:i/>
          <w:color w:val="000000"/>
        </w:rPr>
        <w:t> </w:t>
      </w:r>
      <w:r w:rsidR="000F5B4B">
        <w:rPr>
          <w:i/>
          <w:color w:val="000000"/>
        </w:rPr>
        <w:t>ÚV</w:t>
      </w:r>
      <w:r w:rsidR="00B57F11">
        <w:rPr>
          <w:i/>
          <w:color w:val="000000"/>
        </w:rPr>
        <w:t>.</w:t>
      </w:r>
    </w:p>
    <w:p w:rsidR="002B1FAC" w:rsidRDefault="002B1FAC" w:rsidP="002B1FAC">
      <w:pPr>
        <w:ind w:left="360"/>
      </w:pPr>
    </w:p>
    <w:p w:rsidR="00B02B25" w:rsidRPr="00B57F11" w:rsidRDefault="00B02B25" w:rsidP="0088559C">
      <w:pPr>
        <w:rPr>
          <w:i/>
        </w:rPr>
      </w:pPr>
      <w:r w:rsidRPr="00B57F11">
        <w:rPr>
          <w:i/>
        </w:rPr>
        <w:t>Záznamy</w:t>
      </w:r>
      <w:r w:rsidR="007C454C" w:rsidRPr="00B57F11">
        <w:rPr>
          <w:i/>
        </w:rPr>
        <w:t xml:space="preserve"> </w:t>
      </w:r>
      <w:r w:rsidR="00B57F11" w:rsidRPr="00B57F11">
        <w:rPr>
          <w:i/>
        </w:rPr>
        <w:t xml:space="preserve">o absolvovaných školeních </w:t>
      </w:r>
      <w:r w:rsidR="007C454C" w:rsidRPr="00B57F11">
        <w:rPr>
          <w:i/>
        </w:rPr>
        <w:t>a osvědčení</w:t>
      </w:r>
      <w:r w:rsidRPr="00B57F11">
        <w:rPr>
          <w:i/>
        </w:rPr>
        <w:t xml:space="preserve"> </w:t>
      </w:r>
      <w:r w:rsidR="007C454C" w:rsidRPr="00B57F11">
        <w:rPr>
          <w:i/>
        </w:rPr>
        <w:t>se ukládají</w:t>
      </w:r>
      <w:r w:rsidRPr="00B57F11">
        <w:rPr>
          <w:i/>
        </w:rPr>
        <w:t xml:space="preserve"> </w:t>
      </w:r>
      <w:r w:rsidR="007C454C" w:rsidRPr="00B57F11">
        <w:rPr>
          <w:i/>
        </w:rPr>
        <w:t>na</w:t>
      </w:r>
      <w:r w:rsidR="00970937" w:rsidRPr="00B57F11">
        <w:rPr>
          <w:i/>
        </w:rPr>
        <w:t xml:space="preserve"> OBPT</w:t>
      </w:r>
      <w:r w:rsidR="000F5B4B" w:rsidRPr="00B57F11">
        <w:rPr>
          <w:i/>
        </w:rPr>
        <w:t xml:space="preserve"> a ÚV</w:t>
      </w:r>
      <w:r w:rsidR="00B57F11">
        <w:rPr>
          <w:i/>
        </w:rPr>
        <w:t>.</w:t>
      </w:r>
    </w:p>
    <w:p w:rsidR="00991AD3" w:rsidRPr="00B57F11" w:rsidRDefault="00991AD3" w:rsidP="0088559C">
      <w:pPr>
        <w:rPr>
          <w:i/>
        </w:rPr>
      </w:pPr>
    </w:p>
    <w:p w:rsidR="009F53B7" w:rsidRDefault="009F53B7" w:rsidP="00B57F11">
      <w:pPr>
        <w:rPr>
          <w:i/>
        </w:rPr>
      </w:pPr>
    </w:p>
    <w:p w:rsidR="00991AD3" w:rsidRDefault="00991AD3" w:rsidP="0088559C">
      <w:pPr>
        <w:rPr>
          <w:i/>
          <w:color w:val="000000"/>
        </w:rPr>
      </w:pPr>
    </w:p>
    <w:p w:rsidR="003959D6" w:rsidRDefault="003959D6" w:rsidP="0088559C">
      <w:pPr>
        <w:rPr>
          <w:rStyle w:val="CommentReference"/>
        </w:rPr>
      </w:pPr>
    </w:p>
    <w:p w:rsidR="003959D6" w:rsidRPr="00EE5993" w:rsidRDefault="003959D6" w:rsidP="00EE5993">
      <w:pPr>
        <w:pStyle w:val="Heading2"/>
        <w:rPr>
          <w:rStyle w:val="CommentReference"/>
          <w:color w:val="000000"/>
          <w:sz w:val="24"/>
          <w:szCs w:val="24"/>
        </w:rPr>
      </w:pPr>
      <w:bookmarkStart w:id="38" w:name="_Toc64374926"/>
      <w:r w:rsidRPr="00EE5993">
        <w:rPr>
          <w:rStyle w:val="CommentReference"/>
          <w:color w:val="000000"/>
          <w:sz w:val="24"/>
          <w:szCs w:val="24"/>
        </w:rPr>
        <w:t>Využití převozového vozidla k přepravě zaměstnanců</w:t>
      </w:r>
      <w:bookmarkEnd w:id="38"/>
      <w:r w:rsidR="00CB355D" w:rsidRPr="00EE5993">
        <w:rPr>
          <w:rStyle w:val="CommentReference"/>
          <w:color w:val="000000"/>
          <w:sz w:val="24"/>
          <w:szCs w:val="24"/>
        </w:rPr>
        <w:t xml:space="preserve"> </w:t>
      </w:r>
    </w:p>
    <w:p w:rsidR="003959D6" w:rsidRPr="009B1774" w:rsidRDefault="003959D6" w:rsidP="0088559C">
      <w:pPr>
        <w:rPr>
          <w:rStyle w:val="CommentReference"/>
          <w:b/>
          <w:color w:val="000000"/>
          <w:sz w:val="24"/>
          <w:szCs w:val="24"/>
          <w:u w:val="single"/>
        </w:rPr>
      </w:pPr>
    </w:p>
    <w:p w:rsidR="003959D6" w:rsidRPr="009B1774" w:rsidRDefault="003959D6" w:rsidP="0088559C">
      <w:pPr>
        <w:rPr>
          <w:rStyle w:val="CommentReference"/>
          <w:i/>
          <w:color w:val="000000"/>
          <w:sz w:val="22"/>
          <w:szCs w:val="22"/>
        </w:rPr>
      </w:pPr>
      <w:r w:rsidRPr="009B1774">
        <w:rPr>
          <w:rStyle w:val="CommentReference"/>
          <w:i/>
          <w:color w:val="000000"/>
          <w:sz w:val="22"/>
          <w:szCs w:val="22"/>
        </w:rPr>
        <w:t>V rámci pracovního výkonu lze pro přepravu zaměstnanců z objektu na objekt využít tzv. převozové vozidlo. Toto vozidlo řídí zaměstnanec</w:t>
      </w:r>
      <w:r w:rsidR="000D1C62">
        <w:rPr>
          <w:rStyle w:val="CommentReference"/>
          <w:i/>
          <w:color w:val="000000"/>
          <w:sz w:val="22"/>
          <w:szCs w:val="22"/>
        </w:rPr>
        <w:t xml:space="preserve"> OHTS - Dopravy</w:t>
      </w:r>
      <w:r w:rsidRPr="009B1774">
        <w:rPr>
          <w:rStyle w:val="CommentReference"/>
          <w:i/>
          <w:color w:val="000000"/>
          <w:sz w:val="22"/>
          <w:szCs w:val="22"/>
        </w:rPr>
        <w:t>, jehož pracovní náplní je řízení motorových vozidel.</w:t>
      </w:r>
    </w:p>
    <w:p w:rsidR="003959D6" w:rsidRPr="009B1774" w:rsidRDefault="00865B2E" w:rsidP="006E07DE">
      <w:pPr>
        <w:pStyle w:val="l5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i/>
          <w:color w:val="000000"/>
          <w:sz w:val="22"/>
          <w:szCs w:val="22"/>
        </w:rPr>
      </w:pPr>
      <w:r w:rsidRPr="009B1774">
        <w:rPr>
          <w:rFonts w:ascii="Arial" w:hAnsi="Arial" w:cs="Arial"/>
          <w:i/>
          <w:color w:val="000000"/>
          <w:sz w:val="22"/>
          <w:szCs w:val="22"/>
        </w:rPr>
        <w:t>Přepravovaná osoba je povinna být za jízdy připoutána na sedadle bezpečnostním pásem, pokud je jím sedadlo povinně vybaveno.</w:t>
      </w:r>
    </w:p>
    <w:p w:rsidR="00865B2E" w:rsidRPr="006F3C72" w:rsidRDefault="00865B2E" w:rsidP="006E07DE">
      <w:pPr>
        <w:pStyle w:val="l5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i/>
          <w:color w:val="FF0000"/>
          <w:sz w:val="22"/>
          <w:szCs w:val="22"/>
        </w:rPr>
      </w:pPr>
      <w:r w:rsidRPr="009B1774">
        <w:rPr>
          <w:rFonts w:ascii="Arial" w:hAnsi="Arial" w:cs="Arial"/>
          <w:i/>
          <w:color w:val="000000"/>
          <w:sz w:val="22"/>
          <w:szCs w:val="22"/>
        </w:rPr>
        <w:t>S využitím převozového vozidla pro účely přepravy osob musí souhlasit vedoucí zaměstnanec</w:t>
      </w:r>
      <w:r w:rsidR="005202EE">
        <w:rPr>
          <w:rFonts w:ascii="Arial" w:hAnsi="Arial" w:cs="Arial"/>
          <w:i/>
          <w:color w:val="000000"/>
          <w:sz w:val="22"/>
          <w:szCs w:val="22"/>
        </w:rPr>
        <w:t xml:space="preserve"> žádajícího útvaru</w:t>
      </w:r>
      <w:r w:rsidRPr="006F3C72">
        <w:rPr>
          <w:rFonts w:ascii="Arial" w:hAnsi="Arial" w:cs="Arial"/>
          <w:i/>
          <w:color w:val="FF0000"/>
          <w:sz w:val="22"/>
          <w:szCs w:val="22"/>
        </w:rPr>
        <w:t>.</w:t>
      </w:r>
    </w:p>
    <w:p w:rsidR="00BA50A3" w:rsidRPr="008C768B" w:rsidRDefault="00BA50A3" w:rsidP="0088559C">
      <w:pPr>
        <w:rPr>
          <w:szCs w:val="22"/>
        </w:rPr>
      </w:pPr>
    </w:p>
    <w:p w:rsidR="00055619" w:rsidRPr="005A61D1" w:rsidRDefault="00055619" w:rsidP="00EE5993">
      <w:pPr>
        <w:pStyle w:val="Heading2"/>
      </w:pPr>
      <w:bookmarkStart w:id="39" w:name="_Toc64374927"/>
      <w:r w:rsidRPr="005A61D1">
        <w:t>Provozní pokyny</w:t>
      </w:r>
      <w:bookmarkEnd w:id="39"/>
    </w:p>
    <w:p w:rsidR="000074CD" w:rsidRDefault="004A6517" w:rsidP="0088559C">
      <w:r>
        <w:t xml:space="preserve">Zaměstnanec, který žádá o povolení </w:t>
      </w:r>
      <w:r w:rsidR="00353C8B">
        <w:t>pracovní</w:t>
      </w:r>
      <w:r w:rsidR="000074CD">
        <w:t xml:space="preserve"> cest</w:t>
      </w:r>
      <w:r>
        <w:t>y</w:t>
      </w:r>
      <w:r w:rsidR="00DA79F1">
        <w:t xml:space="preserve"> soukromým vozidlem </w:t>
      </w:r>
      <w:r w:rsidR="00DA79F1" w:rsidRPr="00DA79F1">
        <w:rPr>
          <w:i/>
        </w:rPr>
        <w:t>v souvislosti</w:t>
      </w:r>
      <w:r w:rsidR="00DA79F1" w:rsidRPr="00DA79F1">
        <w:t xml:space="preserve"> </w:t>
      </w:r>
      <w:r w:rsidR="00DA79F1" w:rsidRPr="00DA79F1">
        <w:rPr>
          <w:i/>
        </w:rPr>
        <w:t>s nárokováním náhrad za pohonné hmoty a cestovní výdaje,</w:t>
      </w:r>
      <w:r w:rsidR="00DA79F1">
        <w:rPr>
          <w:color w:val="FF0000"/>
        </w:rPr>
        <w:t xml:space="preserve"> </w:t>
      </w:r>
      <w:r w:rsidR="000074CD">
        <w:t>zodpovídá za předání podkladů (kopie velkého technickéh</w:t>
      </w:r>
      <w:r w:rsidR="0018420E">
        <w:t xml:space="preserve">o průkazu, </w:t>
      </w:r>
      <w:r w:rsidR="002412D5">
        <w:t>potvrzení o školení řidičů referentů</w:t>
      </w:r>
      <w:r w:rsidR="000074CD">
        <w:t>) na EO.</w:t>
      </w:r>
    </w:p>
    <w:p w:rsidR="000074CD" w:rsidRDefault="000074CD" w:rsidP="0088559C"/>
    <w:p w:rsidR="00055619" w:rsidRPr="005A61D1" w:rsidRDefault="00353C8B" w:rsidP="0088559C">
      <w:r>
        <w:t xml:space="preserve">Za evidenci </w:t>
      </w:r>
      <w:r w:rsidR="00055619" w:rsidRPr="005A61D1">
        <w:t>jízd</w:t>
      </w:r>
      <w:r>
        <w:t xml:space="preserve"> služebním vozidlem</w:t>
      </w:r>
      <w:r w:rsidR="00055619" w:rsidRPr="005A61D1">
        <w:t>, vytíženost a kumulaci jízd a za efektivní využívání služebních a referenčních vozidel odpovídá vedoucí</w:t>
      </w:r>
      <w:r w:rsidR="00B02B25" w:rsidRPr="005A61D1">
        <w:t xml:space="preserve"> oddělení</w:t>
      </w:r>
      <w:r w:rsidR="00055619" w:rsidRPr="005A61D1">
        <w:t xml:space="preserve"> Dopravy FN Brno.</w:t>
      </w:r>
    </w:p>
    <w:p w:rsidR="00055619" w:rsidRPr="005A61D1" w:rsidRDefault="00055619" w:rsidP="0088559C"/>
    <w:p w:rsidR="002F0AD0" w:rsidRDefault="0088559C" w:rsidP="0088559C">
      <w:r w:rsidRPr="005A61D1">
        <w:t>Náklady na schválené služební cesty budou přeúčtovány na NS žadatele.</w:t>
      </w:r>
    </w:p>
    <w:p w:rsidR="0088559C" w:rsidRPr="005A61D1" w:rsidRDefault="0088559C" w:rsidP="0088559C">
      <w:r w:rsidRPr="005A61D1">
        <w:t xml:space="preserve">      </w:t>
      </w:r>
    </w:p>
    <w:p w:rsidR="001D5B10" w:rsidRPr="005A61D1" w:rsidRDefault="001D5B10" w:rsidP="00EE5993">
      <w:pPr>
        <w:pStyle w:val="Heading2"/>
        <w:numPr>
          <w:ilvl w:val="0"/>
          <w:numId w:val="0"/>
        </w:numPr>
      </w:pPr>
    </w:p>
    <w:p w:rsidR="009F0D26" w:rsidRPr="005A61D1" w:rsidRDefault="009F0D26" w:rsidP="009F0D26">
      <w:pPr>
        <w:pStyle w:val="Heading1"/>
        <w:rPr>
          <w:snapToGrid w:val="0"/>
          <w:lang w:eastAsia="en-US"/>
        </w:rPr>
      </w:pPr>
      <w:bookmarkStart w:id="40" w:name="_Toc43514815"/>
      <w:bookmarkStart w:id="41" w:name="_Toc335291242"/>
      <w:bookmarkStart w:id="42" w:name="_Toc64374928"/>
      <w:r w:rsidRPr="005A61D1">
        <w:rPr>
          <w:snapToGrid w:val="0"/>
          <w:lang w:eastAsia="en-US"/>
        </w:rPr>
        <w:t>Odpovědnosti</w:t>
      </w:r>
      <w:bookmarkEnd w:id="40"/>
      <w:r w:rsidRPr="005A61D1">
        <w:rPr>
          <w:snapToGrid w:val="0"/>
          <w:lang w:eastAsia="en-US"/>
        </w:rPr>
        <w:t xml:space="preserve"> a pravomoci</w:t>
      </w:r>
      <w:bookmarkEnd w:id="41"/>
      <w:bookmarkEnd w:id="42"/>
    </w:p>
    <w:p w:rsidR="000074CD" w:rsidRDefault="003E5250">
      <w:r w:rsidRPr="003E5250">
        <w:rPr>
          <w:i/>
        </w:rPr>
        <w:t>Vedoucí</w:t>
      </w:r>
      <w:r w:rsidR="003871B8">
        <w:t xml:space="preserve"> dopravy</w:t>
      </w:r>
      <w:r w:rsidR="000074CD">
        <w:t>…………………………………………</w:t>
      </w:r>
      <w:r w:rsidR="008419C1">
        <w:t>………</w:t>
      </w:r>
      <w:r w:rsidR="006E07DE">
        <w:t>……………</w:t>
      </w:r>
      <w:r w:rsidR="008524D1">
        <w:t>.</w:t>
      </w:r>
      <w:r w:rsidR="008419C1">
        <w:t>kapitola 4</w:t>
      </w:r>
    </w:p>
    <w:p w:rsidR="00AB0FE4" w:rsidRDefault="003871B8">
      <w:r w:rsidRPr="008524D1">
        <w:rPr>
          <w:i/>
        </w:rPr>
        <w:t>Vedouc</w:t>
      </w:r>
      <w:r w:rsidR="008524D1" w:rsidRPr="008524D1">
        <w:rPr>
          <w:i/>
        </w:rPr>
        <w:t>í</w:t>
      </w:r>
      <w:r w:rsidRPr="008524D1">
        <w:rPr>
          <w:i/>
        </w:rPr>
        <w:t xml:space="preserve"> zaměstnanci</w:t>
      </w:r>
      <w:r w:rsidR="000074CD">
        <w:t xml:space="preserve"> </w:t>
      </w:r>
      <w:r w:rsidR="00114C92">
        <w:t>………………</w:t>
      </w:r>
      <w:r w:rsidR="008419C1">
        <w:t>…</w:t>
      </w:r>
      <w:r w:rsidR="008524D1">
        <w:t>…………………………….</w:t>
      </w:r>
      <w:r w:rsidR="005202EE">
        <w:t>.</w:t>
      </w:r>
      <w:r w:rsidR="008524D1">
        <w:t>.</w:t>
      </w:r>
      <w:r w:rsidR="008419C1">
        <w:t>……</w:t>
      </w:r>
      <w:r w:rsidR="006E07DE">
        <w:t>…</w:t>
      </w:r>
      <w:r w:rsidR="000074CD">
        <w:t>k</w:t>
      </w:r>
      <w:r w:rsidR="009F0D26" w:rsidRPr="005A61D1">
        <w:t>apitol</w:t>
      </w:r>
      <w:r w:rsidR="000074CD">
        <w:t>a 4</w:t>
      </w:r>
    </w:p>
    <w:p w:rsidR="002E4220" w:rsidRDefault="002E4220" w:rsidP="002E4220">
      <w:r>
        <w:t xml:space="preserve">Zaměstnanci </w:t>
      </w:r>
      <w:r w:rsidR="00936F48">
        <w:t xml:space="preserve">konající </w:t>
      </w:r>
      <w:r w:rsidR="007C454C" w:rsidRPr="007C454C">
        <w:rPr>
          <w:i/>
        </w:rPr>
        <w:t>pracovní</w:t>
      </w:r>
      <w:r>
        <w:t xml:space="preserve"> cestu…………</w:t>
      </w:r>
      <w:r w:rsidR="00A36591">
        <w:t>…</w:t>
      </w:r>
      <w:r w:rsidR="008419C1">
        <w:t>…………</w:t>
      </w:r>
      <w:r w:rsidR="006E07DE">
        <w:t>……………….</w:t>
      </w:r>
      <w:r w:rsidR="008524D1">
        <w:t>.</w:t>
      </w:r>
      <w:r>
        <w:t>k</w:t>
      </w:r>
      <w:r w:rsidRPr="005A61D1">
        <w:t>apitol</w:t>
      </w:r>
      <w:r w:rsidR="008419C1">
        <w:t>a 4</w:t>
      </w:r>
    </w:p>
    <w:p w:rsidR="008524D1" w:rsidRDefault="008524D1" w:rsidP="002E4220"/>
    <w:p w:rsidR="008524D1" w:rsidRDefault="008524D1" w:rsidP="002E4220"/>
    <w:p w:rsidR="009F0D26" w:rsidRPr="005A61D1" w:rsidRDefault="009F0D26" w:rsidP="009F0D26">
      <w:pPr>
        <w:pStyle w:val="Heading1"/>
      </w:pPr>
      <w:bookmarkStart w:id="43" w:name="_Toc61419381"/>
      <w:bookmarkStart w:id="44" w:name="_Toc335291243"/>
      <w:bookmarkStart w:id="45" w:name="_Toc64374929"/>
      <w:r w:rsidRPr="005A61D1">
        <w:t>Související dokumenty</w:t>
      </w:r>
      <w:bookmarkEnd w:id="43"/>
      <w:bookmarkEnd w:id="44"/>
      <w:bookmarkEnd w:id="45"/>
    </w:p>
    <w:p w:rsidR="00DF63C6" w:rsidRDefault="00EE059D" w:rsidP="009F0D26">
      <w:r w:rsidRPr="00EE059D">
        <w:t>S/FN Brno/0498</w:t>
      </w:r>
      <w:r>
        <w:tab/>
      </w:r>
      <w:r w:rsidRPr="00EE059D">
        <w:t>Cestovní náhrady</w:t>
      </w:r>
    </w:p>
    <w:p w:rsidR="009F0D26" w:rsidRDefault="009F0D26"/>
    <w:p w:rsidR="00C1385F" w:rsidRDefault="00C1385F"/>
    <w:p w:rsidR="00CE15DE" w:rsidRDefault="00CE15DE"/>
    <w:p w:rsidR="00CE15DE" w:rsidRDefault="00CE15DE"/>
    <w:p w:rsidR="00CE15DE" w:rsidRPr="005A61D1" w:rsidRDefault="00CE15DE"/>
    <w:p w:rsidR="00F20FA3" w:rsidRPr="005A61D1" w:rsidRDefault="00F20FA3" w:rsidP="00F20FA3">
      <w:pPr>
        <w:pStyle w:val="Heading1"/>
      </w:pPr>
      <w:bookmarkStart w:id="46" w:name="_Toc335291244"/>
      <w:bookmarkStart w:id="47" w:name="_Toc64374930"/>
      <w:r w:rsidRPr="005A61D1">
        <w:t>Přehled změn</w:t>
      </w:r>
      <w:bookmarkEnd w:id="46"/>
      <w:bookmarkEnd w:id="47"/>
    </w:p>
    <w:p w:rsidR="00F20FA3" w:rsidRPr="005A61D1" w:rsidRDefault="00F20FA3" w:rsidP="00F20FA3">
      <w:pPr>
        <w:pStyle w:val="BodyText3"/>
        <w:spacing w:before="0"/>
      </w:pPr>
      <w:r w:rsidRPr="005A61D1">
        <w:t>Změny textu oproti předchozí verzi na příslušných stranách dokumentu jsou uvedeny kurzívou.</w:t>
      </w:r>
    </w:p>
    <w:tbl>
      <w:tblPr>
        <w:tblW w:w="0" w:type="auto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529"/>
        <w:gridCol w:w="3543"/>
      </w:tblGrid>
      <w:tr w:rsidR="00F20FA3" w:rsidRPr="005A61D1" w:rsidTr="005E233E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5529" w:type="dxa"/>
            <w:vMerge w:val="restart"/>
            <w:vAlign w:val="center"/>
          </w:tcPr>
          <w:p w:rsidR="00F20FA3" w:rsidRPr="005A61D1" w:rsidRDefault="00F20FA3" w:rsidP="005E233E">
            <w:pPr>
              <w:spacing w:line="240" w:lineRule="atLeast"/>
              <w:ind w:left="40" w:right="40"/>
              <w:jc w:val="center"/>
              <w:rPr>
                <w:snapToGrid w:val="0"/>
                <w:color w:val="000000"/>
                <w:sz w:val="18"/>
              </w:rPr>
            </w:pPr>
            <w:r w:rsidRPr="005A61D1">
              <w:rPr>
                <w:b/>
                <w:snapToGrid w:val="0"/>
                <w:color w:val="000000"/>
                <w:sz w:val="18"/>
              </w:rPr>
              <w:t xml:space="preserve">Výsledek revize </w:t>
            </w:r>
            <w:r w:rsidRPr="005A61D1">
              <w:rPr>
                <w:snapToGrid w:val="0"/>
                <w:color w:val="000000"/>
                <w:sz w:val="18"/>
              </w:rPr>
              <w:t>(popis změny – beze změny)</w:t>
            </w:r>
          </w:p>
        </w:tc>
        <w:tc>
          <w:tcPr>
            <w:tcW w:w="3543" w:type="dxa"/>
            <w:vMerge w:val="restart"/>
            <w:vAlign w:val="center"/>
          </w:tcPr>
          <w:p w:rsidR="00F20FA3" w:rsidRPr="005A61D1" w:rsidRDefault="00F20FA3" w:rsidP="005E233E">
            <w:pPr>
              <w:spacing w:line="240" w:lineRule="atLeast"/>
              <w:ind w:left="40" w:right="40"/>
              <w:jc w:val="center"/>
              <w:rPr>
                <w:b/>
                <w:snapToGrid w:val="0"/>
                <w:color w:val="000000"/>
                <w:sz w:val="18"/>
              </w:rPr>
            </w:pPr>
            <w:r w:rsidRPr="005A61D1">
              <w:rPr>
                <w:b/>
                <w:snapToGrid w:val="0"/>
                <w:color w:val="000000"/>
                <w:sz w:val="18"/>
              </w:rPr>
              <w:t>Poznámka</w:t>
            </w:r>
          </w:p>
        </w:tc>
      </w:tr>
      <w:tr w:rsidR="00F20FA3" w:rsidRPr="005A61D1" w:rsidTr="005E233E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5529" w:type="dxa"/>
            <w:vMerge/>
            <w:tcBorders>
              <w:bottom w:val="nil"/>
            </w:tcBorders>
            <w:vAlign w:val="center"/>
          </w:tcPr>
          <w:p w:rsidR="00F20FA3" w:rsidRPr="005A61D1" w:rsidRDefault="00F20FA3" w:rsidP="005E233E">
            <w:pPr>
              <w:spacing w:line="240" w:lineRule="atLeast"/>
              <w:ind w:left="40" w:right="40"/>
              <w:jc w:val="center"/>
              <w:rPr>
                <w:snapToGrid w:val="0"/>
                <w:color w:val="000000"/>
                <w:sz w:val="18"/>
              </w:rPr>
            </w:pPr>
          </w:p>
        </w:tc>
        <w:tc>
          <w:tcPr>
            <w:tcW w:w="3543" w:type="dxa"/>
            <w:vMerge/>
            <w:tcBorders>
              <w:bottom w:val="nil"/>
            </w:tcBorders>
          </w:tcPr>
          <w:p w:rsidR="00F20FA3" w:rsidRPr="005A61D1" w:rsidRDefault="00F20FA3" w:rsidP="005E233E">
            <w:pPr>
              <w:spacing w:line="240" w:lineRule="atLeast"/>
              <w:ind w:left="40" w:right="40"/>
              <w:jc w:val="center"/>
              <w:rPr>
                <w:snapToGrid w:val="0"/>
                <w:color w:val="000000"/>
                <w:sz w:val="18"/>
              </w:rPr>
            </w:pPr>
          </w:p>
        </w:tc>
      </w:tr>
      <w:tr w:rsidR="00F20FA3" w:rsidRPr="005A61D1" w:rsidTr="00AE74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/>
        </w:trPr>
        <w:tc>
          <w:tcPr>
            <w:tcW w:w="5529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:rsidR="00F20FA3" w:rsidRPr="005A61D1" w:rsidRDefault="005B12FA" w:rsidP="005E233E">
            <w:pPr>
              <w:spacing w:line="240" w:lineRule="atLeast"/>
              <w:ind w:left="40" w:right="40"/>
              <w:rPr>
                <w:snapToGrid w:val="0"/>
                <w:color w:val="000000"/>
                <w:sz w:val="16"/>
              </w:rPr>
            </w:pPr>
            <w:r w:rsidRPr="005A61D1">
              <w:rPr>
                <w:snapToGrid w:val="0"/>
                <w:color w:val="000000"/>
                <w:sz w:val="16"/>
              </w:rPr>
              <w:t>Oprava kapitola 4.1, 4.2 a 4.3</w:t>
            </w:r>
            <w:r w:rsidR="000074CD">
              <w:rPr>
                <w:snapToGrid w:val="0"/>
                <w:color w:val="000000"/>
                <w:sz w:val="16"/>
              </w:rPr>
              <w:t>, 5</w:t>
            </w:r>
          </w:p>
        </w:tc>
        <w:tc>
          <w:tcPr>
            <w:tcW w:w="3543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:rsidR="00F20FA3" w:rsidRPr="005A61D1" w:rsidRDefault="008A4C52" w:rsidP="005E233E">
            <w:pPr>
              <w:spacing w:line="240" w:lineRule="atLeast"/>
              <w:ind w:left="40" w:right="40"/>
              <w:rPr>
                <w:snapToGrid w:val="0"/>
                <w:color w:val="000000"/>
                <w:sz w:val="16"/>
              </w:rPr>
            </w:pPr>
            <w:r w:rsidRPr="005A61D1">
              <w:rPr>
                <w:snapToGrid w:val="0"/>
                <w:color w:val="000000"/>
                <w:sz w:val="16"/>
              </w:rPr>
              <w:t xml:space="preserve">Vydání </w:t>
            </w:r>
            <w:r w:rsidR="00003875">
              <w:rPr>
                <w:snapToGrid w:val="0"/>
                <w:color w:val="000000"/>
                <w:sz w:val="16"/>
              </w:rPr>
              <w:t>6</w:t>
            </w:r>
          </w:p>
        </w:tc>
      </w:tr>
      <w:tr w:rsidR="00F20FA3" w:rsidRPr="005A61D1" w:rsidTr="00AE74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/>
        </w:trPr>
        <w:tc>
          <w:tcPr>
            <w:tcW w:w="5529" w:type="dxa"/>
            <w:tcBorders>
              <w:bottom w:val="single" w:sz="4" w:space="0" w:color="auto"/>
            </w:tcBorders>
            <w:vAlign w:val="center"/>
          </w:tcPr>
          <w:p w:rsidR="00F20FA3" w:rsidRPr="005579CB" w:rsidRDefault="00E67839" w:rsidP="005E233E">
            <w:pPr>
              <w:spacing w:line="240" w:lineRule="atLeast"/>
              <w:ind w:left="40" w:right="40"/>
              <w:rPr>
                <w:snapToGrid w:val="0"/>
                <w:color w:val="000000"/>
                <w:sz w:val="16"/>
              </w:rPr>
            </w:pPr>
            <w:r w:rsidRPr="005579CB">
              <w:rPr>
                <w:snapToGrid w:val="0"/>
                <w:color w:val="000000"/>
                <w:sz w:val="16"/>
              </w:rPr>
              <w:t>Oprava kapitol 3.1, 3.2, 4.1 ,4.3 ,4.4 ,4.6 ,4.7, 4.8, 5</w:t>
            </w:r>
            <w:r w:rsidR="002D503C" w:rsidRPr="005579CB">
              <w:rPr>
                <w:snapToGrid w:val="0"/>
                <w:color w:val="000000"/>
                <w:sz w:val="16"/>
              </w:rPr>
              <w:t>, 8</w:t>
            </w:r>
          </w:p>
        </w:tc>
        <w:tc>
          <w:tcPr>
            <w:tcW w:w="3543" w:type="dxa"/>
            <w:tcBorders>
              <w:bottom w:val="single" w:sz="4" w:space="0" w:color="auto"/>
            </w:tcBorders>
            <w:vAlign w:val="center"/>
          </w:tcPr>
          <w:p w:rsidR="00F20FA3" w:rsidRPr="005579CB" w:rsidRDefault="00E67839" w:rsidP="005E233E">
            <w:pPr>
              <w:spacing w:line="240" w:lineRule="atLeast"/>
              <w:ind w:left="40" w:right="40"/>
              <w:rPr>
                <w:snapToGrid w:val="0"/>
                <w:color w:val="000000"/>
                <w:sz w:val="16"/>
              </w:rPr>
            </w:pPr>
            <w:r w:rsidRPr="005579CB">
              <w:rPr>
                <w:snapToGrid w:val="0"/>
                <w:color w:val="000000"/>
                <w:sz w:val="16"/>
              </w:rPr>
              <w:t xml:space="preserve">Vydání </w:t>
            </w:r>
            <w:r w:rsidR="00003875" w:rsidRPr="005579CB">
              <w:rPr>
                <w:snapToGrid w:val="0"/>
                <w:color w:val="000000"/>
                <w:sz w:val="16"/>
              </w:rPr>
              <w:t>7</w:t>
            </w:r>
          </w:p>
        </w:tc>
      </w:tr>
    </w:tbl>
    <w:p w:rsidR="009F0D26" w:rsidRDefault="009F0D26"/>
    <w:p w:rsidR="007D7B41" w:rsidRDefault="007D7B41"/>
    <w:p w:rsidR="000074CD" w:rsidRPr="005A61D1" w:rsidRDefault="000074CD"/>
    <w:p w:rsidR="003C2951" w:rsidRPr="005A61D1" w:rsidRDefault="003C2951" w:rsidP="007D7B41">
      <w:pPr>
        <w:pStyle w:val="Heading1"/>
      </w:pPr>
      <w:bookmarkStart w:id="48" w:name="_Toc61419383"/>
      <w:bookmarkStart w:id="49" w:name="_Toc335291245"/>
      <w:bookmarkStart w:id="50" w:name="_Toc64374931"/>
      <w:r w:rsidRPr="005A61D1">
        <w:t>Přílohy</w:t>
      </w:r>
      <w:bookmarkEnd w:id="48"/>
      <w:bookmarkEnd w:id="49"/>
      <w:bookmarkEnd w:id="50"/>
    </w:p>
    <w:bookmarkStart w:id="51" w:name="_Ref127865398"/>
    <w:bookmarkStart w:id="52" w:name="_Toc360527331"/>
    <w:p w:rsidR="007E0FF7" w:rsidRPr="00B275FB" w:rsidRDefault="00DD340F">
      <w:pPr>
        <w:pStyle w:val="TableofFigures"/>
        <w:tabs>
          <w:tab w:val="right" w:leader="dot" w:pos="9771"/>
        </w:tabs>
        <w:rPr>
          <w:rFonts w:ascii="Calibri" w:hAnsi="Calibri"/>
          <w:noProof/>
          <w:sz w:val="22"/>
          <w:szCs w:val="22"/>
        </w:rPr>
      </w:pPr>
      <w:r w:rsidRPr="00417497">
        <w:rPr>
          <w:rFonts w:ascii="Arial" w:hAnsi="Arial" w:cs="Arial"/>
          <w:sz w:val="22"/>
          <w:szCs w:val="22"/>
        </w:rPr>
        <w:fldChar w:fldCharType="begin"/>
      </w:r>
      <w:r w:rsidRPr="00417497">
        <w:rPr>
          <w:rFonts w:ascii="Arial" w:hAnsi="Arial" w:cs="Arial"/>
          <w:sz w:val="22"/>
          <w:szCs w:val="22"/>
        </w:rPr>
        <w:instrText xml:space="preserve"> TOC \h \z \c "Příloha" </w:instrText>
      </w:r>
      <w:r w:rsidRPr="00417497">
        <w:rPr>
          <w:rFonts w:ascii="Arial" w:hAnsi="Arial" w:cs="Arial"/>
          <w:sz w:val="22"/>
          <w:szCs w:val="22"/>
        </w:rPr>
        <w:fldChar w:fldCharType="separate"/>
      </w:r>
      <w:hyperlink w:anchor="_Toc69387074" w:history="1">
        <w:r w:rsidR="007E0FF7" w:rsidRPr="00275E23">
          <w:rPr>
            <w:rStyle w:val="Hyperlink"/>
            <w:b/>
            <w:noProof/>
          </w:rPr>
          <w:t xml:space="preserve">Příloha 1: </w:t>
        </w:r>
        <w:r w:rsidR="007E0FF7" w:rsidRPr="00275E23">
          <w:rPr>
            <w:rStyle w:val="Hyperlink"/>
            <w:b/>
            <w:i/>
            <w:noProof/>
          </w:rPr>
          <w:t>Osnova školení řidičů referentů</w:t>
        </w:r>
        <w:r w:rsidR="007E0FF7">
          <w:rPr>
            <w:noProof/>
            <w:webHidden/>
          </w:rPr>
          <w:tab/>
        </w:r>
        <w:r w:rsidR="007E0FF7">
          <w:rPr>
            <w:noProof/>
            <w:webHidden/>
          </w:rPr>
          <w:fldChar w:fldCharType="begin"/>
        </w:r>
        <w:r w:rsidR="007E0FF7">
          <w:rPr>
            <w:noProof/>
            <w:webHidden/>
          </w:rPr>
          <w:instrText xml:space="preserve"> PAGEREF _Toc69387074 \h </w:instrText>
        </w:r>
        <w:r w:rsidR="007E0FF7">
          <w:rPr>
            <w:noProof/>
            <w:webHidden/>
          </w:rPr>
        </w:r>
        <w:r w:rsidR="007E0FF7">
          <w:rPr>
            <w:noProof/>
            <w:webHidden/>
          </w:rPr>
          <w:fldChar w:fldCharType="separate"/>
        </w:r>
        <w:r w:rsidR="007E0FF7">
          <w:rPr>
            <w:noProof/>
            <w:webHidden/>
          </w:rPr>
          <w:t>6</w:t>
        </w:r>
        <w:r w:rsidR="007E0FF7">
          <w:rPr>
            <w:noProof/>
            <w:webHidden/>
          </w:rPr>
          <w:fldChar w:fldCharType="end"/>
        </w:r>
      </w:hyperlink>
    </w:p>
    <w:p w:rsidR="007E0FF7" w:rsidRPr="00B275FB" w:rsidRDefault="007E0FF7">
      <w:pPr>
        <w:pStyle w:val="TableofFigures"/>
        <w:tabs>
          <w:tab w:val="right" w:leader="dot" w:pos="9771"/>
        </w:tabs>
        <w:rPr>
          <w:rFonts w:ascii="Calibri" w:hAnsi="Calibri"/>
          <w:noProof/>
          <w:sz w:val="22"/>
          <w:szCs w:val="22"/>
        </w:rPr>
      </w:pPr>
      <w:hyperlink w:anchor="_Toc69387075" w:history="1">
        <w:r w:rsidRPr="00275E23">
          <w:rPr>
            <w:rStyle w:val="Hyperlink"/>
            <w:rFonts w:cs="Arial"/>
            <w:b/>
            <w:noProof/>
          </w:rPr>
          <w:t>Příloha 2</w:t>
        </w:r>
        <w:r w:rsidRPr="00275E23">
          <w:rPr>
            <w:rStyle w:val="Hyperlink"/>
            <w:b/>
            <w:noProof/>
          </w:rPr>
          <w:t xml:space="preserve">: </w:t>
        </w:r>
        <w:r w:rsidRPr="00275E23">
          <w:rPr>
            <w:rStyle w:val="Hyperlink"/>
            <w:b/>
            <w:i/>
            <w:noProof/>
          </w:rPr>
          <w:t>Prezenční listina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_Toc69387075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E0FF7" w:rsidRPr="00B275FB" w:rsidRDefault="007E0FF7">
      <w:pPr>
        <w:pStyle w:val="TableofFigures"/>
        <w:tabs>
          <w:tab w:val="right" w:leader="dot" w:pos="9771"/>
        </w:tabs>
        <w:rPr>
          <w:rFonts w:ascii="Calibri" w:hAnsi="Calibri"/>
          <w:noProof/>
          <w:sz w:val="22"/>
          <w:szCs w:val="22"/>
        </w:rPr>
      </w:pPr>
      <w:hyperlink w:anchor="_Toc69387076" w:history="1">
        <w:r w:rsidRPr="00275E23">
          <w:rPr>
            <w:rStyle w:val="Hyperlink"/>
            <w:b/>
            <w:noProof/>
          </w:rPr>
          <w:t xml:space="preserve">Příloha 3: </w:t>
        </w:r>
        <w:r w:rsidRPr="00275E23">
          <w:rPr>
            <w:rStyle w:val="Hyperlink"/>
            <w:b/>
            <w:i/>
            <w:noProof/>
          </w:rPr>
          <w:t>Osvědčení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_Toc69387076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E0FF7" w:rsidRPr="00B275FB" w:rsidRDefault="007E0FF7">
      <w:pPr>
        <w:pStyle w:val="TableofFigures"/>
        <w:tabs>
          <w:tab w:val="right" w:leader="dot" w:pos="9771"/>
        </w:tabs>
        <w:rPr>
          <w:rFonts w:ascii="Calibri" w:hAnsi="Calibri"/>
          <w:noProof/>
          <w:sz w:val="22"/>
          <w:szCs w:val="22"/>
        </w:rPr>
      </w:pPr>
      <w:hyperlink w:anchor="_Toc69387077" w:history="1">
        <w:r w:rsidRPr="00275E23">
          <w:rPr>
            <w:rStyle w:val="Hyperlink"/>
            <w:b/>
            <w:noProof/>
          </w:rPr>
          <w:t>Příloha 4: Seznámení s dokumentem systému řízení kvality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_Toc69387077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D340F" w:rsidRDefault="00DD340F" w:rsidP="00DD340F">
      <w:pPr>
        <w:rPr>
          <w:rFonts w:cs="Arial"/>
          <w:szCs w:val="22"/>
        </w:rPr>
      </w:pPr>
      <w:r w:rsidRPr="00417497">
        <w:rPr>
          <w:rFonts w:cs="Arial"/>
          <w:szCs w:val="22"/>
        </w:rPr>
        <w:fldChar w:fldCharType="end"/>
      </w:r>
    </w:p>
    <w:p w:rsidR="007D7B41" w:rsidRDefault="007D7B41" w:rsidP="00DD340F">
      <w:pPr>
        <w:rPr>
          <w:rFonts w:cs="Arial"/>
          <w:szCs w:val="22"/>
        </w:rPr>
      </w:pPr>
    </w:p>
    <w:p w:rsidR="007D7B41" w:rsidRPr="005A61D1" w:rsidRDefault="007D7B41" w:rsidP="00DD340F">
      <w:pPr>
        <w:rPr>
          <w:rFonts w:cs="Arial"/>
          <w:sz w:val="24"/>
          <w:szCs w:val="24"/>
        </w:rPr>
      </w:pPr>
    </w:p>
    <w:p w:rsidR="004A1C22" w:rsidRPr="008A516F" w:rsidRDefault="004A35B2" w:rsidP="00417497">
      <w:pPr>
        <w:rPr>
          <w:b/>
          <w:i/>
          <w:sz w:val="24"/>
        </w:rPr>
      </w:pPr>
      <w:r>
        <w:rPr>
          <w:b/>
          <w:sz w:val="24"/>
          <w:szCs w:val="24"/>
        </w:rPr>
        <w:br w:type="page"/>
      </w:r>
      <w:bookmarkStart w:id="53" w:name="_Toc69387074"/>
      <w:r w:rsidR="00417497" w:rsidRPr="00417497">
        <w:rPr>
          <w:b/>
          <w:sz w:val="24"/>
          <w:szCs w:val="24"/>
        </w:rPr>
        <w:t xml:space="preserve">Příloha </w:t>
      </w:r>
      <w:r w:rsidR="00417497" w:rsidRPr="00417497">
        <w:rPr>
          <w:b/>
          <w:sz w:val="24"/>
          <w:szCs w:val="24"/>
        </w:rPr>
        <w:fldChar w:fldCharType="begin"/>
      </w:r>
      <w:r w:rsidR="00417497" w:rsidRPr="00417497">
        <w:rPr>
          <w:b/>
          <w:sz w:val="24"/>
          <w:szCs w:val="24"/>
        </w:rPr>
        <w:instrText xml:space="preserve"> SEQ Příloha \* ARABIC </w:instrText>
      </w:r>
      <w:r w:rsidR="00417497" w:rsidRPr="00417497">
        <w:rPr>
          <w:b/>
          <w:sz w:val="24"/>
          <w:szCs w:val="24"/>
        </w:rPr>
        <w:fldChar w:fldCharType="separate"/>
      </w:r>
      <w:r w:rsidR="004F2C3D">
        <w:rPr>
          <w:b/>
          <w:noProof/>
          <w:sz w:val="24"/>
          <w:szCs w:val="24"/>
        </w:rPr>
        <w:t>1</w:t>
      </w:r>
      <w:r w:rsidR="00417497" w:rsidRPr="00417497">
        <w:rPr>
          <w:b/>
          <w:sz w:val="24"/>
          <w:szCs w:val="24"/>
        </w:rPr>
        <w:fldChar w:fldCharType="end"/>
      </w:r>
      <w:r w:rsidR="004A1C22" w:rsidRPr="00417497">
        <w:rPr>
          <w:b/>
          <w:sz w:val="24"/>
          <w:szCs w:val="24"/>
        </w:rPr>
        <w:t>:</w:t>
      </w:r>
      <w:r w:rsidR="008A516F">
        <w:rPr>
          <w:b/>
          <w:sz w:val="24"/>
          <w:szCs w:val="24"/>
        </w:rPr>
        <w:t xml:space="preserve"> </w:t>
      </w:r>
      <w:r w:rsidR="008A516F">
        <w:rPr>
          <w:b/>
          <w:i/>
          <w:sz w:val="24"/>
          <w:szCs w:val="24"/>
        </w:rPr>
        <w:t>O</w:t>
      </w:r>
      <w:r w:rsidR="008A516F" w:rsidRPr="008A516F">
        <w:rPr>
          <w:b/>
          <w:i/>
          <w:sz w:val="24"/>
          <w:szCs w:val="24"/>
        </w:rPr>
        <w:t>snova</w:t>
      </w:r>
      <w:r w:rsidR="004A1C22" w:rsidRPr="008A516F">
        <w:rPr>
          <w:b/>
          <w:i/>
          <w:sz w:val="24"/>
          <w:szCs w:val="24"/>
        </w:rPr>
        <w:t xml:space="preserve"> školení řidičů</w:t>
      </w:r>
      <w:r w:rsidR="008A516F" w:rsidRPr="008A516F">
        <w:rPr>
          <w:b/>
          <w:i/>
          <w:sz w:val="24"/>
        </w:rPr>
        <w:t xml:space="preserve"> referentů</w:t>
      </w:r>
      <w:bookmarkEnd w:id="53"/>
    </w:p>
    <w:p w:rsidR="004A1C22" w:rsidRDefault="004A1C22" w:rsidP="004A1C22">
      <w:pPr>
        <w:jc w:val="left"/>
        <w:rPr>
          <w:b/>
          <w:sz w:val="24"/>
          <w:szCs w:val="24"/>
        </w:rPr>
      </w:pPr>
    </w:p>
    <w:tbl>
      <w:tblPr>
        <w:tblW w:w="9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2"/>
        <w:gridCol w:w="1373"/>
        <w:gridCol w:w="4753"/>
        <w:gridCol w:w="800"/>
        <w:gridCol w:w="800"/>
      </w:tblGrid>
      <w:tr w:rsidR="004A1C22" w:rsidRPr="004A1C22" w:rsidTr="00F678B9">
        <w:tc>
          <w:tcPr>
            <w:tcW w:w="1982" w:type="dxa"/>
            <w:vMerge w:val="restart"/>
          </w:tcPr>
          <w:p w:rsidR="004A1C22" w:rsidRPr="004A1C22" w:rsidRDefault="004A1C22" w:rsidP="004A1C22">
            <w:pPr>
              <w:tabs>
                <w:tab w:val="clear" w:pos="-2268"/>
                <w:tab w:val="center" w:pos="4536"/>
                <w:tab w:val="right" w:pos="9072"/>
              </w:tabs>
              <w:jc w:val="center"/>
              <w:rPr>
                <w:rFonts w:ascii="Times New Roman" w:hAnsi="Times New Roman"/>
                <w:sz w:val="20"/>
                <w:lang w:eastAsia="de-DE"/>
              </w:rPr>
            </w:pPr>
          </w:p>
          <w:p w:rsidR="004A1C22" w:rsidRPr="004A1C22" w:rsidRDefault="00CD7FFA" w:rsidP="004A1C22">
            <w:pPr>
              <w:tabs>
                <w:tab w:val="clear" w:pos="-2268"/>
                <w:tab w:val="center" w:pos="4536"/>
                <w:tab w:val="right" w:pos="9072"/>
              </w:tabs>
              <w:jc w:val="center"/>
              <w:rPr>
                <w:rFonts w:ascii="Times New Roman" w:hAnsi="Times New Roman"/>
                <w:sz w:val="20"/>
                <w:lang w:eastAsia="de-DE"/>
              </w:rPr>
            </w:pPr>
            <w:r w:rsidRPr="004A1C22">
              <w:rPr>
                <w:rFonts w:ascii="Times New Roman" w:hAnsi="Times New Roman"/>
                <w:noProof/>
                <w:sz w:val="20"/>
                <w:lang w:eastAsia="de-DE"/>
              </w:rPr>
              <w:drawing>
                <wp:inline distT="0" distB="0" distL="0" distR="0">
                  <wp:extent cx="819150" cy="285750"/>
                  <wp:effectExtent l="0" t="0" r="0" b="0"/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6" w:type="dxa"/>
            <w:gridSpan w:val="2"/>
          </w:tcPr>
          <w:p w:rsidR="004A1C22" w:rsidRPr="004A1C22" w:rsidRDefault="004A1C22" w:rsidP="004A1C22">
            <w:pPr>
              <w:tabs>
                <w:tab w:val="clear" w:pos="-2268"/>
                <w:tab w:val="center" w:pos="4536"/>
                <w:tab w:val="right" w:pos="9072"/>
              </w:tabs>
              <w:jc w:val="center"/>
              <w:rPr>
                <w:rFonts w:ascii="Times New Roman" w:hAnsi="Times New Roman"/>
                <w:b/>
                <w:caps/>
                <w:sz w:val="20"/>
                <w:lang w:eastAsia="de-DE"/>
              </w:rPr>
            </w:pPr>
            <w:r w:rsidRPr="004A1C22">
              <w:rPr>
                <w:rFonts w:ascii="Times New Roman" w:hAnsi="Times New Roman"/>
                <w:b/>
                <w:caps/>
                <w:sz w:val="20"/>
                <w:lang w:eastAsia="de-DE"/>
              </w:rPr>
              <w:t>Bezpečnost a ochrana zdraví při práci</w:t>
            </w:r>
          </w:p>
        </w:tc>
        <w:tc>
          <w:tcPr>
            <w:tcW w:w="800" w:type="dxa"/>
            <w:vMerge w:val="restart"/>
            <w:vAlign w:val="center"/>
          </w:tcPr>
          <w:p w:rsidR="004A1C22" w:rsidRPr="004A1C22" w:rsidRDefault="004A1C22" w:rsidP="004A1C22">
            <w:pPr>
              <w:tabs>
                <w:tab w:val="clear" w:pos="-2268"/>
                <w:tab w:val="center" w:pos="4536"/>
                <w:tab w:val="right" w:pos="9072"/>
              </w:tabs>
              <w:jc w:val="left"/>
              <w:rPr>
                <w:rFonts w:ascii="Times New Roman" w:hAnsi="Times New Roman"/>
                <w:sz w:val="18"/>
                <w:szCs w:val="18"/>
                <w:lang w:eastAsia="de-DE"/>
              </w:rPr>
            </w:pPr>
            <w:r w:rsidRPr="004A1C22">
              <w:rPr>
                <w:rFonts w:ascii="Times New Roman" w:hAnsi="Times New Roman"/>
                <w:sz w:val="18"/>
                <w:szCs w:val="18"/>
                <w:lang w:eastAsia="de-DE"/>
              </w:rPr>
              <w:t>Strana:</w:t>
            </w:r>
          </w:p>
        </w:tc>
        <w:tc>
          <w:tcPr>
            <w:tcW w:w="800" w:type="dxa"/>
            <w:vMerge w:val="restart"/>
            <w:vAlign w:val="center"/>
          </w:tcPr>
          <w:p w:rsidR="004A1C22" w:rsidRPr="004A1C22" w:rsidRDefault="006818FA" w:rsidP="004A1C22">
            <w:pPr>
              <w:tabs>
                <w:tab w:val="clear" w:pos="-2268"/>
                <w:tab w:val="center" w:pos="4536"/>
                <w:tab w:val="right" w:pos="9072"/>
              </w:tabs>
              <w:jc w:val="center"/>
              <w:rPr>
                <w:rFonts w:ascii="Times New Roman" w:hAnsi="Times New Roman"/>
                <w:b/>
                <w:sz w:val="18"/>
                <w:szCs w:val="18"/>
                <w:lang w:eastAsia="de-DE"/>
              </w:rPr>
            </w:pPr>
            <w:r>
              <w:rPr>
                <w:rFonts w:ascii="Times New Roman" w:hAnsi="Times New Roman"/>
                <w:b/>
                <w:sz w:val="18"/>
                <w:szCs w:val="18"/>
                <w:lang w:eastAsia="de-DE"/>
              </w:rPr>
              <w:t>1</w:t>
            </w:r>
          </w:p>
        </w:tc>
      </w:tr>
      <w:tr w:rsidR="004A1C22" w:rsidRPr="004A1C22" w:rsidTr="00F678B9">
        <w:tc>
          <w:tcPr>
            <w:tcW w:w="1982" w:type="dxa"/>
            <w:vMerge/>
          </w:tcPr>
          <w:p w:rsidR="004A1C22" w:rsidRPr="004A1C22" w:rsidRDefault="004A1C22" w:rsidP="004A1C22">
            <w:pPr>
              <w:tabs>
                <w:tab w:val="clear" w:pos="-2268"/>
                <w:tab w:val="center" w:pos="4536"/>
                <w:tab w:val="right" w:pos="9072"/>
              </w:tabs>
              <w:jc w:val="left"/>
              <w:rPr>
                <w:rFonts w:ascii="Times New Roman" w:hAnsi="Times New Roman"/>
                <w:sz w:val="20"/>
                <w:lang w:eastAsia="de-DE"/>
              </w:rPr>
            </w:pPr>
          </w:p>
        </w:tc>
        <w:tc>
          <w:tcPr>
            <w:tcW w:w="1373" w:type="dxa"/>
            <w:vAlign w:val="center"/>
          </w:tcPr>
          <w:p w:rsidR="004A1C22" w:rsidRPr="004A1C22" w:rsidRDefault="004A1C22" w:rsidP="004A1C22">
            <w:pPr>
              <w:tabs>
                <w:tab w:val="clear" w:pos="-2268"/>
                <w:tab w:val="center" w:pos="4536"/>
                <w:tab w:val="right" w:pos="9072"/>
              </w:tabs>
              <w:jc w:val="left"/>
              <w:rPr>
                <w:rFonts w:ascii="Times New Roman" w:hAnsi="Times New Roman"/>
                <w:sz w:val="20"/>
                <w:lang w:eastAsia="de-DE"/>
              </w:rPr>
            </w:pPr>
            <w:r w:rsidRPr="004A1C22">
              <w:rPr>
                <w:rFonts w:ascii="Times New Roman" w:hAnsi="Times New Roman"/>
                <w:sz w:val="20"/>
                <w:lang w:eastAsia="de-DE"/>
              </w:rPr>
              <w:t>Organizace:</w:t>
            </w:r>
          </w:p>
        </w:tc>
        <w:tc>
          <w:tcPr>
            <w:tcW w:w="4753" w:type="dxa"/>
          </w:tcPr>
          <w:p w:rsidR="004A1C22" w:rsidRPr="004A1C22" w:rsidRDefault="004A1C22" w:rsidP="004A1C22">
            <w:pPr>
              <w:tabs>
                <w:tab w:val="clear" w:pos="-2268"/>
                <w:tab w:val="center" w:pos="4536"/>
                <w:tab w:val="right" w:pos="9072"/>
              </w:tabs>
              <w:jc w:val="left"/>
              <w:rPr>
                <w:rFonts w:ascii="Times New Roman" w:hAnsi="Times New Roman"/>
                <w:b/>
                <w:sz w:val="20"/>
                <w:lang w:eastAsia="de-DE"/>
              </w:rPr>
            </w:pPr>
            <w:r w:rsidRPr="004A1C22">
              <w:rPr>
                <w:rFonts w:ascii="Times New Roman" w:hAnsi="Times New Roman"/>
                <w:b/>
                <w:sz w:val="20"/>
                <w:lang w:eastAsia="de-DE"/>
              </w:rPr>
              <w:t>Fakultní nemocnice Brno, Jihlavská 20, 625 00</w:t>
            </w:r>
          </w:p>
        </w:tc>
        <w:tc>
          <w:tcPr>
            <w:tcW w:w="800" w:type="dxa"/>
            <w:vMerge/>
            <w:vAlign w:val="center"/>
          </w:tcPr>
          <w:p w:rsidR="004A1C22" w:rsidRPr="004A1C22" w:rsidRDefault="004A1C22" w:rsidP="004A1C22">
            <w:pPr>
              <w:tabs>
                <w:tab w:val="clear" w:pos="-2268"/>
                <w:tab w:val="center" w:pos="4536"/>
                <w:tab w:val="right" w:pos="9072"/>
              </w:tabs>
              <w:jc w:val="left"/>
              <w:rPr>
                <w:rFonts w:ascii="Times New Roman" w:hAnsi="Times New Roman"/>
                <w:sz w:val="18"/>
                <w:szCs w:val="18"/>
                <w:lang w:eastAsia="de-DE"/>
              </w:rPr>
            </w:pPr>
          </w:p>
        </w:tc>
        <w:tc>
          <w:tcPr>
            <w:tcW w:w="800" w:type="dxa"/>
            <w:vMerge/>
            <w:vAlign w:val="center"/>
          </w:tcPr>
          <w:p w:rsidR="004A1C22" w:rsidRPr="004A1C22" w:rsidRDefault="004A1C22" w:rsidP="004A1C22">
            <w:pPr>
              <w:tabs>
                <w:tab w:val="clear" w:pos="-2268"/>
                <w:tab w:val="center" w:pos="4536"/>
                <w:tab w:val="right" w:pos="9072"/>
              </w:tabs>
              <w:jc w:val="center"/>
              <w:rPr>
                <w:rFonts w:ascii="Times New Roman" w:hAnsi="Times New Roman"/>
                <w:sz w:val="18"/>
                <w:szCs w:val="18"/>
                <w:lang w:eastAsia="de-DE"/>
              </w:rPr>
            </w:pPr>
          </w:p>
        </w:tc>
      </w:tr>
      <w:tr w:rsidR="004A1C22" w:rsidRPr="004A1C22" w:rsidTr="00F678B9">
        <w:tc>
          <w:tcPr>
            <w:tcW w:w="1982" w:type="dxa"/>
            <w:vMerge/>
          </w:tcPr>
          <w:p w:rsidR="004A1C22" w:rsidRPr="004A1C22" w:rsidRDefault="004A1C22" w:rsidP="004A1C22">
            <w:pPr>
              <w:tabs>
                <w:tab w:val="clear" w:pos="-2268"/>
                <w:tab w:val="center" w:pos="4536"/>
                <w:tab w:val="right" w:pos="9072"/>
              </w:tabs>
              <w:jc w:val="left"/>
              <w:rPr>
                <w:rFonts w:ascii="Times New Roman" w:hAnsi="Times New Roman"/>
                <w:sz w:val="20"/>
                <w:lang w:eastAsia="de-DE"/>
              </w:rPr>
            </w:pPr>
          </w:p>
        </w:tc>
        <w:tc>
          <w:tcPr>
            <w:tcW w:w="1373" w:type="dxa"/>
            <w:vAlign w:val="center"/>
          </w:tcPr>
          <w:p w:rsidR="004A1C22" w:rsidRPr="004A1C22" w:rsidRDefault="004A1C22" w:rsidP="004A1C22">
            <w:pPr>
              <w:tabs>
                <w:tab w:val="clear" w:pos="-2268"/>
                <w:tab w:val="center" w:pos="4536"/>
                <w:tab w:val="right" w:pos="9072"/>
              </w:tabs>
              <w:jc w:val="left"/>
              <w:rPr>
                <w:rFonts w:ascii="Times New Roman" w:hAnsi="Times New Roman"/>
                <w:sz w:val="20"/>
                <w:lang w:eastAsia="de-DE"/>
              </w:rPr>
            </w:pPr>
            <w:r w:rsidRPr="004A1C22">
              <w:rPr>
                <w:rFonts w:ascii="Times New Roman" w:hAnsi="Times New Roman"/>
                <w:sz w:val="20"/>
                <w:lang w:eastAsia="de-DE"/>
              </w:rPr>
              <w:t>Pracoviště:</w:t>
            </w:r>
          </w:p>
        </w:tc>
        <w:tc>
          <w:tcPr>
            <w:tcW w:w="4753" w:type="dxa"/>
          </w:tcPr>
          <w:p w:rsidR="004A1C22" w:rsidRPr="00844741" w:rsidRDefault="006F3C72" w:rsidP="004A1C22">
            <w:pPr>
              <w:tabs>
                <w:tab w:val="clear" w:pos="-2268"/>
                <w:tab w:val="center" w:pos="4536"/>
                <w:tab w:val="right" w:pos="9072"/>
              </w:tabs>
              <w:jc w:val="left"/>
              <w:rPr>
                <w:rFonts w:ascii="Times New Roman" w:hAnsi="Times New Roman"/>
                <w:b/>
                <w:i/>
                <w:sz w:val="20"/>
                <w:lang w:eastAsia="de-DE"/>
              </w:rPr>
            </w:pPr>
            <w:r w:rsidRPr="00844741">
              <w:rPr>
                <w:rFonts w:ascii="Times New Roman" w:hAnsi="Times New Roman"/>
                <w:b/>
                <w:i/>
                <w:sz w:val="20"/>
                <w:lang w:eastAsia="de-DE"/>
              </w:rPr>
              <w:t>NBP, DN</w:t>
            </w:r>
          </w:p>
        </w:tc>
        <w:tc>
          <w:tcPr>
            <w:tcW w:w="800" w:type="dxa"/>
            <w:vMerge w:val="restart"/>
            <w:vAlign w:val="center"/>
          </w:tcPr>
          <w:p w:rsidR="004A1C22" w:rsidRPr="004A1C22" w:rsidRDefault="004A1C22" w:rsidP="004A1C22">
            <w:pPr>
              <w:tabs>
                <w:tab w:val="clear" w:pos="-2268"/>
                <w:tab w:val="center" w:pos="4536"/>
                <w:tab w:val="right" w:pos="9072"/>
              </w:tabs>
              <w:jc w:val="left"/>
              <w:rPr>
                <w:rFonts w:ascii="Times New Roman" w:hAnsi="Times New Roman"/>
                <w:sz w:val="18"/>
                <w:szCs w:val="18"/>
                <w:lang w:eastAsia="de-DE"/>
              </w:rPr>
            </w:pPr>
            <w:r w:rsidRPr="004A1C22">
              <w:rPr>
                <w:rFonts w:ascii="Times New Roman" w:hAnsi="Times New Roman"/>
                <w:sz w:val="18"/>
                <w:szCs w:val="18"/>
                <w:lang w:eastAsia="de-DE"/>
              </w:rPr>
              <w:t>Listů:</w:t>
            </w:r>
          </w:p>
        </w:tc>
        <w:tc>
          <w:tcPr>
            <w:tcW w:w="800" w:type="dxa"/>
            <w:vMerge w:val="restart"/>
            <w:vAlign w:val="center"/>
          </w:tcPr>
          <w:p w:rsidR="004A1C22" w:rsidRPr="004A1C22" w:rsidRDefault="006818FA" w:rsidP="004A1C22">
            <w:pPr>
              <w:tabs>
                <w:tab w:val="clear" w:pos="-2268"/>
                <w:tab w:val="center" w:pos="4536"/>
                <w:tab w:val="right" w:pos="9072"/>
              </w:tabs>
              <w:jc w:val="center"/>
              <w:rPr>
                <w:rFonts w:ascii="Times New Roman" w:hAnsi="Times New Roman"/>
                <w:sz w:val="18"/>
                <w:szCs w:val="18"/>
                <w:lang w:eastAsia="de-DE"/>
              </w:rPr>
            </w:pPr>
            <w:r>
              <w:rPr>
                <w:rFonts w:ascii="Times New Roman" w:hAnsi="Times New Roman"/>
                <w:b/>
                <w:sz w:val="18"/>
                <w:szCs w:val="18"/>
                <w:lang w:eastAsia="de-DE"/>
              </w:rPr>
              <w:t>1</w:t>
            </w:r>
          </w:p>
        </w:tc>
      </w:tr>
      <w:tr w:rsidR="004A1C22" w:rsidRPr="004A1C22" w:rsidTr="00F678B9">
        <w:trPr>
          <w:trHeight w:val="70"/>
        </w:trPr>
        <w:tc>
          <w:tcPr>
            <w:tcW w:w="1982" w:type="dxa"/>
            <w:vMerge/>
          </w:tcPr>
          <w:p w:rsidR="004A1C22" w:rsidRPr="004A1C22" w:rsidRDefault="004A1C22" w:rsidP="004A1C22">
            <w:pPr>
              <w:tabs>
                <w:tab w:val="clear" w:pos="-2268"/>
                <w:tab w:val="center" w:pos="4536"/>
                <w:tab w:val="right" w:pos="9072"/>
              </w:tabs>
              <w:jc w:val="left"/>
              <w:rPr>
                <w:rFonts w:ascii="Times New Roman" w:hAnsi="Times New Roman"/>
                <w:sz w:val="20"/>
                <w:lang w:eastAsia="de-DE"/>
              </w:rPr>
            </w:pPr>
          </w:p>
        </w:tc>
        <w:tc>
          <w:tcPr>
            <w:tcW w:w="1373" w:type="dxa"/>
            <w:vAlign w:val="center"/>
          </w:tcPr>
          <w:p w:rsidR="004A1C22" w:rsidRPr="004A1C22" w:rsidRDefault="004A1C22" w:rsidP="004A1C22">
            <w:pPr>
              <w:tabs>
                <w:tab w:val="clear" w:pos="-2268"/>
                <w:tab w:val="center" w:pos="4536"/>
                <w:tab w:val="right" w:pos="9072"/>
              </w:tabs>
              <w:jc w:val="left"/>
              <w:rPr>
                <w:rFonts w:ascii="Times New Roman" w:hAnsi="Times New Roman"/>
                <w:sz w:val="20"/>
                <w:lang w:eastAsia="de-DE"/>
              </w:rPr>
            </w:pPr>
            <w:r w:rsidRPr="004A1C22">
              <w:rPr>
                <w:rFonts w:ascii="Times New Roman" w:hAnsi="Times New Roman"/>
                <w:sz w:val="20"/>
                <w:lang w:eastAsia="de-DE"/>
              </w:rPr>
              <w:t>IČ:</w:t>
            </w:r>
          </w:p>
        </w:tc>
        <w:tc>
          <w:tcPr>
            <w:tcW w:w="4753" w:type="dxa"/>
          </w:tcPr>
          <w:p w:rsidR="004A1C22" w:rsidRPr="004A1C22" w:rsidRDefault="004A1C22" w:rsidP="004A1C22">
            <w:pPr>
              <w:widowControl w:val="0"/>
              <w:tabs>
                <w:tab w:val="clear" w:pos="-2268"/>
              </w:tabs>
              <w:autoSpaceDE w:val="0"/>
              <w:autoSpaceDN w:val="0"/>
              <w:adjustRightInd w:val="0"/>
              <w:rPr>
                <w:rFonts w:ascii="Times New Roman" w:hAnsi="Times New Roman"/>
                <w:b/>
                <w:sz w:val="20"/>
                <w:lang w:eastAsia="de-DE"/>
              </w:rPr>
            </w:pPr>
            <w:r w:rsidRPr="004A1C22">
              <w:rPr>
                <w:rFonts w:ascii="Times New Roman" w:hAnsi="Times New Roman"/>
                <w:b/>
                <w:sz w:val="20"/>
                <w:lang w:eastAsia="de-DE"/>
              </w:rPr>
              <w:t>652 697 05</w:t>
            </w:r>
          </w:p>
        </w:tc>
        <w:tc>
          <w:tcPr>
            <w:tcW w:w="800" w:type="dxa"/>
            <w:vMerge/>
          </w:tcPr>
          <w:p w:rsidR="004A1C22" w:rsidRPr="004A1C22" w:rsidRDefault="004A1C22" w:rsidP="004A1C22">
            <w:pPr>
              <w:tabs>
                <w:tab w:val="clear" w:pos="-2268"/>
                <w:tab w:val="center" w:pos="4536"/>
                <w:tab w:val="right" w:pos="9072"/>
              </w:tabs>
              <w:jc w:val="left"/>
              <w:rPr>
                <w:rFonts w:ascii="Times New Roman" w:hAnsi="Times New Roman"/>
                <w:sz w:val="20"/>
                <w:lang w:eastAsia="de-DE"/>
              </w:rPr>
            </w:pPr>
          </w:p>
        </w:tc>
        <w:tc>
          <w:tcPr>
            <w:tcW w:w="800" w:type="dxa"/>
            <w:vMerge/>
          </w:tcPr>
          <w:p w:rsidR="004A1C22" w:rsidRPr="004A1C22" w:rsidRDefault="004A1C22" w:rsidP="004A1C22">
            <w:pPr>
              <w:tabs>
                <w:tab w:val="clear" w:pos="-2268"/>
                <w:tab w:val="center" w:pos="4536"/>
                <w:tab w:val="right" w:pos="9072"/>
              </w:tabs>
              <w:jc w:val="left"/>
              <w:rPr>
                <w:rFonts w:ascii="Times New Roman" w:hAnsi="Times New Roman"/>
                <w:sz w:val="20"/>
                <w:lang w:eastAsia="de-DE"/>
              </w:rPr>
            </w:pPr>
          </w:p>
        </w:tc>
      </w:tr>
    </w:tbl>
    <w:p w:rsidR="004A1C22" w:rsidRDefault="004A1C22" w:rsidP="004A1C22">
      <w:pPr>
        <w:tabs>
          <w:tab w:val="clear" w:pos="-2268"/>
        </w:tabs>
        <w:rPr>
          <w:rFonts w:ascii="Times New Roman" w:hAnsi="Times New Roman"/>
          <w:b/>
          <w:sz w:val="20"/>
          <w:u w:val="single"/>
        </w:rPr>
      </w:pPr>
    </w:p>
    <w:p w:rsidR="004A1C22" w:rsidRPr="004A1C22" w:rsidRDefault="004A1C22" w:rsidP="004A1C22">
      <w:pPr>
        <w:tabs>
          <w:tab w:val="clear" w:pos="-2268"/>
        </w:tabs>
        <w:jc w:val="center"/>
        <w:rPr>
          <w:rFonts w:ascii="Times New Roman" w:hAnsi="Times New Roman"/>
          <w:b/>
          <w:sz w:val="26"/>
          <w:szCs w:val="26"/>
          <w:lang w:eastAsia="de-DE"/>
        </w:rPr>
      </w:pPr>
      <w:r w:rsidRPr="004A1C22">
        <w:rPr>
          <w:rFonts w:ascii="Times New Roman" w:hAnsi="Times New Roman"/>
          <w:b/>
          <w:sz w:val="26"/>
          <w:szCs w:val="26"/>
          <w:lang w:eastAsia="de-DE"/>
        </w:rPr>
        <w:t xml:space="preserve">Školení BOZP – pro zaměstnance FN Brno, </w:t>
      </w:r>
    </w:p>
    <w:p w:rsidR="004A1C22" w:rsidRPr="003107BE" w:rsidRDefault="004A1C22" w:rsidP="003107BE">
      <w:pPr>
        <w:tabs>
          <w:tab w:val="clear" w:pos="-2268"/>
        </w:tabs>
        <w:jc w:val="center"/>
        <w:rPr>
          <w:rFonts w:ascii="Times New Roman" w:hAnsi="Times New Roman"/>
          <w:b/>
          <w:sz w:val="26"/>
          <w:szCs w:val="26"/>
          <w:lang w:eastAsia="de-DE"/>
        </w:rPr>
      </w:pPr>
      <w:r w:rsidRPr="004A1C22">
        <w:rPr>
          <w:rFonts w:ascii="Times New Roman" w:hAnsi="Times New Roman"/>
          <w:b/>
          <w:sz w:val="26"/>
          <w:szCs w:val="26"/>
          <w:lang w:eastAsia="de-DE"/>
        </w:rPr>
        <w:t>využívající</w:t>
      </w:r>
      <w:r w:rsidR="0044434C">
        <w:rPr>
          <w:rFonts w:ascii="Times New Roman" w:hAnsi="Times New Roman"/>
          <w:b/>
          <w:sz w:val="26"/>
          <w:szCs w:val="26"/>
          <w:lang w:eastAsia="de-DE"/>
        </w:rPr>
        <w:t xml:space="preserve"> služební vozidla FN Brno a </w:t>
      </w:r>
      <w:r w:rsidRPr="004A1C22">
        <w:rPr>
          <w:rFonts w:ascii="Times New Roman" w:hAnsi="Times New Roman"/>
          <w:b/>
          <w:sz w:val="26"/>
          <w:szCs w:val="26"/>
          <w:lang w:eastAsia="de-DE"/>
        </w:rPr>
        <w:t>soukromá vozidla k pracovním účelům.</w:t>
      </w:r>
    </w:p>
    <w:p w:rsidR="004A1C22" w:rsidRDefault="004A1C22" w:rsidP="004A1C22">
      <w:pPr>
        <w:tabs>
          <w:tab w:val="clear" w:pos="-2268"/>
        </w:tabs>
        <w:rPr>
          <w:rFonts w:ascii="Times New Roman" w:hAnsi="Times New Roman"/>
          <w:b/>
          <w:sz w:val="20"/>
          <w:u w:val="single"/>
        </w:rPr>
      </w:pPr>
    </w:p>
    <w:tbl>
      <w:tblPr>
        <w:tblW w:w="950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08"/>
        <w:gridCol w:w="6900"/>
      </w:tblGrid>
      <w:tr w:rsidR="004A1C22" w:rsidRPr="004A1C22" w:rsidTr="00F678B9">
        <w:tc>
          <w:tcPr>
            <w:tcW w:w="2608" w:type="dxa"/>
          </w:tcPr>
          <w:p w:rsidR="004A1C22" w:rsidRPr="004A1C22" w:rsidRDefault="004A1C22" w:rsidP="004A1C22">
            <w:pPr>
              <w:tabs>
                <w:tab w:val="clear" w:pos="-2268"/>
              </w:tabs>
              <w:jc w:val="left"/>
              <w:rPr>
                <w:rFonts w:ascii="Times New Roman" w:hAnsi="Times New Roman"/>
                <w:sz w:val="24"/>
                <w:szCs w:val="24"/>
                <w:lang w:eastAsia="de-DE"/>
              </w:rPr>
            </w:pPr>
            <w:r w:rsidRPr="004A1C22">
              <w:rPr>
                <w:rFonts w:ascii="Times New Roman" w:hAnsi="Times New Roman"/>
                <w:sz w:val="24"/>
                <w:szCs w:val="24"/>
                <w:lang w:eastAsia="de-DE"/>
              </w:rPr>
              <w:t>Jméno školitele:</w:t>
            </w:r>
          </w:p>
        </w:tc>
        <w:tc>
          <w:tcPr>
            <w:tcW w:w="6900" w:type="dxa"/>
          </w:tcPr>
          <w:p w:rsidR="004A1C22" w:rsidRPr="004A1C22" w:rsidRDefault="004A1C22" w:rsidP="004A1C22">
            <w:pPr>
              <w:tabs>
                <w:tab w:val="clear" w:pos="-2268"/>
              </w:tabs>
              <w:jc w:val="left"/>
              <w:rPr>
                <w:rFonts w:ascii="Times New Roman" w:hAnsi="Times New Roman"/>
                <w:sz w:val="24"/>
                <w:szCs w:val="24"/>
                <w:lang w:eastAsia="de-DE"/>
              </w:rPr>
            </w:pPr>
          </w:p>
        </w:tc>
      </w:tr>
      <w:tr w:rsidR="004A1C22" w:rsidRPr="004A1C22" w:rsidTr="00F678B9">
        <w:tc>
          <w:tcPr>
            <w:tcW w:w="2608" w:type="dxa"/>
          </w:tcPr>
          <w:p w:rsidR="004A1C22" w:rsidRPr="004A1C22" w:rsidRDefault="004A1C22" w:rsidP="004A1C22">
            <w:pPr>
              <w:tabs>
                <w:tab w:val="clear" w:pos="-2268"/>
              </w:tabs>
              <w:jc w:val="left"/>
              <w:rPr>
                <w:rFonts w:ascii="Times New Roman" w:hAnsi="Times New Roman"/>
                <w:sz w:val="24"/>
                <w:szCs w:val="24"/>
                <w:lang w:eastAsia="de-DE"/>
              </w:rPr>
            </w:pPr>
            <w:r w:rsidRPr="004A1C22">
              <w:rPr>
                <w:rFonts w:ascii="Times New Roman" w:hAnsi="Times New Roman"/>
                <w:sz w:val="24"/>
                <w:szCs w:val="24"/>
                <w:lang w:eastAsia="de-DE"/>
              </w:rPr>
              <w:t>Datum školení:</w:t>
            </w:r>
          </w:p>
        </w:tc>
        <w:tc>
          <w:tcPr>
            <w:tcW w:w="6900" w:type="dxa"/>
          </w:tcPr>
          <w:p w:rsidR="004A1C22" w:rsidRPr="004A1C22" w:rsidRDefault="004A1C22" w:rsidP="004A1C22">
            <w:pPr>
              <w:tabs>
                <w:tab w:val="clear" w:pos="-2268"/>
              </w:tabs>
              <w:jc w:val="left"/>
              <w:rPr>
                <w:rFonts w:ascii="Times New Roman" w:hAnsi="Times New Roman"/>
                <w:b/>
                <w:sz w:val="24"/>
                <w:szCs w:val="24"/>
                <w:lang w:eastAsia="de-DE"/>
              </w:rPr>
            </w:pPr>
          </w:p>
        </w:tc>
      </w:tr>
      <w:tr w:rsidR="004A1C22" w:rsidRPr="004A1C22" w:rsidTr="00F678B9">
        <w:tc>
          <w:tcPr>
            <w:tcW w:w="2608" w:type="dxa"/>
          </w:tcPr>
          <w:p w:rsidR="004A1C22" w:rsidRPr="004A1C22" w:rsidRDefault="004A1C22" w:rsidP="004A1C22">
            <w:pPr>
              <w:tabs>
                <w:tab w:val="clear" w:pos="-2268"/>
              </w:tabs>
              <w:jc w:val="left"/>
              <w:rPr>
                <w:rFonts w:ascii="Times New Roman" w:hAnsi="Times New Roman"/>
                <w:sz w:val="24"/>
                <w:szCs w:val="24"/>
                <w:lang w:eastAsia="de-DE"/>
              </w:rPr>
            </w:pPr>
            <w:r w:rsidRPr="004A1C22">
              <w:rPr>
                <w:rFonts w:ascii="Times New Roman" w:hAnsi="Times New Roman"/>
                <w:sz w:val="24"/>
                <w:szCs w:val="24"/>
                <w:lang w:eastAsia="de-DE"/>
              </w:rPr>
              <w:t>Místo školení:</w:t>
            </w:r>
          </w:p>
        </w:tc>
        <w:tc>
          <w:tcPr>
            <w:tcW w:w="6900" w:type="dxa"/>
          </w:tcPr>
          <w:p w:rsidR="004A1C22" w:rsidRPr="004A1C22" w:rsidRDefault="004A1C22" w:rsidP="004A1C22">
            <w:pPr>
              <w:tabs>
                <w:tab w:val="clear" w:pos="-2268"/>
              </w:tabs>
              <w:jc w:val="left"/>
              <w:rPr>
                <w:rFonts w:ascii="Times New Roman" w:hAnsi="Times New Roman"/>
                <w:sz w:val="24"/>
                <w:szCs w:val="24"/>
                <w:lang w:eastAsia="de-DE"/>
              </w:rPr>
            </w:pPr>
          </w:p>
        </w:tc>
      </w:tr>
    </w:tbl>
    <w:p w:rsidR="004A1C22" w:rsidRDefault="004A1C22" w:rsidP="004A1C22">
      <w:pPr>
        <w:tabs>
          <w:tab w:val="clear" w:pos="-2268"/>
        </w:tabs>
        <w:rPr>
          <w:rFonts w:ascii="Times New Roman" w:hAnsi="Times New Roman"/>
          <w:b/>
          <w:sz w:val="20"/>
          <w:u w:val="single"/>
        </w:rPr>
      </w:pPr>
    </w:p>
    <w:p w:rsidR="004A1C22" w:rsidRDefault="004A1C22" w:rsidP="004A1C22">
      <w:pPr>
        <w:tabs>
          <w:tab w:val="clear" w:pos="-2268"/>
        </w:tabs>
        <w:rPr>
          <w:rFonts w:ascii="Times New Roman" w:hAnsi="Times New Roman"/>
          <w:b/>
          <w:sz w:val="20"/>
          <w:u w:val="single"/>
        </w:rPr>
      </w:pPr>
    </w:p>
    <w:p w:rsidR="004A1C22" w:rsidRPr="00EC3BEC" w:rsidRDefault="004A1C22" w:rsidP="004A1C22">
      <w:pPr>
        <w:tabs>
          <w:tab w:val="clear" w:pos="-2268"/>
        </w:tabs>
        <w:rPr>
          <w:rFonts w:ascii="Times New Roman" w:hAnsi="Times New Roman"/>
          <w:b/>
          <w:i/>
          <w:sz w:val="20"/>
          <w:u w:val="single"/>
        </w:rPr>
      </w:pPr>
      <w:r w:rsidRPr="00EC3BEC">
        <w:rPr>
          <w:rFonts w:ascii="Times New Roman" w:hAnsi="Times New Roman"/>
          <w:b/>
          <w:i/>
          <w:sz w:val="20"/>
          <w:u w:val="single"/>
        </w:rPr>
        <w:t>OSNOVA ŠKOLENÍ</w:t>
      </w:r>
    </w:p>
    <w:p w:rsidR="004A1C22" w:rsidRPr="00EC3BEC" w:rsidRDefault="004A1C22" w:rsidP="004A1C22">
      <w:pPr>
        <w:tabs>
          <w:tab w:val="clear" w:pos="-2268"/>
        </w:tabs>
        <w:rPr>
          <w:rFonts w:ascii="Times New Roman" w:hAnsi="Times New Roman"/>
          <w:i/>
          <w:sz w:val="20"/>
        </w:rPr>
      </w:pPr>
    </w:p>
    <w:p w:rsidR="00CB3BA6" w:rsidRPr="00EC3BEC" w:rsidRDefault="00DF239E" w:rsidP="00EC3BEC">
      <w:pPr>
        <w:numPr>
          <w:ilvl w:val="0"/>
          <w:numId w:val="19"/>
        </w:numPr>
        <w:tabs>
          <w:tab w:val="clear" w:pos="-2268"/>
        </w:tabs>
        <w:rPr>
          <w:rFonts w:ascii="Times New Roman" w:hAnsi="Times New Roman"/>
          <w:b/>
          <w:i/>
          <w:szCs w:val="22"/>
        </w:rPr>
      </w:pPr>
      <w:r w:rsidRPr="00EC3BEC">
        <w:rPr>
          <w:rFonts w:ascii="Times New Roman" w:hAnsi="Times New Roman"/>
          <w:b/>
          <w:i/>
          <w:szCs w:val="22"/>
        </w:rPr>
        <w:t>Legislativa :</w:t>
      </w:r>
    </w:p>
    <w:p w:rsidR="008A516F" w:rsidRPr="00EC3BEC" w:rsidRDefault="003107BE" w:rsidP="00EC3BEC">
      <w:pPr>
        <w:numPr>
          <w:ilvl w:val="0"/>
          <w:numId w:val="14"/>
        </w:numPr>
        <w:tabs>
          <w:tab w:val="clear" w:pos="-2268"/>
        </w:tabs>
        <w:rPr>
          <w:rFonts w:ascii="Times New Roman" w:hAnsi="Times New Roman"/>
          <w:i/>
          <w:szCs w:val="22"/>
        </w:rPr>
      </w:pPr>
      <w:r w:rsidRPr="00EC3BEC">
        <w:rPr>
          <w:rFonts w:ascii="Times New Roman" w:hAnsi="Times New Roman"/>
          <w:i/>
          <w:szCs w:val="22"/>
        </w:rPr>
        <w:t>Zákon</w:t>
      </w:r>
      <w:r w:rsidR="008A516F" w:rsidRPr="00EC3BEC">
        <w:rPr>
          <w:rFonts w:ascii="Times New Roman" w:hAnsi="Times New Roman"/>
          <w:i/>
          <w:szCs w:val="22"/>
        </w:rPr>
        <w:t xml:space="preserve"> č. 262/2006 Sb., zákoník práce</w:t>
      </w:r>
      <w:r w:rsidRPr="00EC3BEC">
        <w:rPr>
          <w:rFonts w:ascii="Times New Roman" w:hAnsi="Times New Roman"/>
          <w:i/>
          <w:szCs w:val="22"/>
        </w:rPr>
        <w:t>, ve znění pozdějších předpisů</w:t>
      </w:r>
    </w:p>
    <w:p w:rsidR="00B979DA" w:rsidRPr="00EC3BEC" w:rsidRDefault="003107BE" w:rsidP="00EC3BEC">
      <w:pPr>
        <w:numPr>
          <w:ilvl w:val="0"/>
          <w:numId w:val="14"/>
        </w:numPr>
        <w:tabs>
          <w:tab w:val="clear" w:pos="-2268"/>
        </w:tabs>
        <w:jc w:val="left"/>
        <w:rPr>
          <w:rFonts w:ascii="Times New Roman" w:hAnsi="Times New Roman"/>
          <w:i/>
          <w:sz w:val="24"/>
          <w:szCs w:val="24"/>
          <w:lang w:eastAsia="de-DE"/>
        </w:rPr>
      </w:pPr>
      <w:r w:rsidRPr="00EC3BEC">
        <w:rPr>
          <w:rFonts w:ascii="Times New Roman" w:hAnsi="Times New Roman"/>
          <w:i/>
          <w:sz w:val="24"/>
          <w:szCs w:val="24"/>
          <w:lang w:eastAsia="de-DE"/>
        </w:rPr>
        <w:t>Zá</w:t>
      </w:r>
      <w:r w:rsidR="00EC3BEC" w:rsidRPr="00EC3BEC">
        <w:rPr>
          <w:rFonts w:ascii="Times New Roman" w:hAnsi="Times New Roman"/>
          <w:i/>
          <w:sz w:val="24"/>
          <w:szCs w:val="24"/>
          <w:lang w:eastAsia="de-DE"/>
        </w:rPr>
        <w:t>k</w:t>
      </w:r>
      <w:r w:rsidRPr="00EC3BEC">
        <w:rPr>
          <w:rFonts w:ascii="Times New Roman" w:hAnsi="Times New Roman"/>
          <w:i/>
          <w:sz w:val="24"/>
          <w:szCs w:val="24"/>
          <w:lang w:eastAsia="de-DE"/>
        </w:rPr>
        <w:t>on</w:t>
      </w:r>
      <w:r w:rsidR="00B979DA" w:rsidRPr="00EC3BEC">
        <w:rPr>
          <w:rFonts w:ascii="Times New Roman" w:hAnsi="Times New Roman"/>
          <w:i/>
          <w:sz w:val="24"/>
          <w:szCs w:val="24"/>
          <w:lang w:eastAsia="de-DE"/>
        </w:rPr>
        <w:t>. č. 361/2000 Sb. o provozu na pozemních komunik</w:t>
      </w:r>
      <w:r w:rsidR="00EC3BEC">
        <w:rPr>
          <w:rFonts w:ascii="Times New Roman" w:hAnsi="Times New Roman"/>
          <w:i/>
          <w:sz w:val="24"/>
          <w:szCs w:val="24"/>
          <w:lang w:eastAsia="de-DE"/>
        </w:rPr>
        <w:t xml:space="preserve">acích </w:t>
      </w:r>
    </w:p>
    <w:p w:rsidR="00DF239E" w:rsidRPr="00EC3BEC" w:rsidRDefault="00DF239E" w:rsidP="00EC3BEC">
      <w:pPr>
        <w:numPr>
          <w:ilvl w:val="0"/>
          <w:numId w:val="14"/>
        </w:numPr>
        <w:tabs>
          <w:tab w:val="clear" w:pos="-2268"/>
        </w:tabs>
        <w:jc w:val="left"/>
        <w:rPr>
          <w:rFonts w:ascii="Times New Roman" w:hAnsi="Times New Roman"/>
          <w:i/>
          <w:sz w:val="24"/>
          <w:szCs w:val="24"/>
          <w:lang w:eastAsia="de-DE"/>
        </w:rPr>
      </w:pPr>
      <w:r w:rsidRPr="00EC3BEC">
        <w:rPr>
          <w:rFonts w:ascii="Times New Roman" w:hAnsi="Times New Roman"/>
          <w:i/>
          <w:sz w:val="24"/>
          <w:szCs w:val="24"/>
          <w:lang w:eastAsia="de-DE"/>
        </w:rPr>
        <w:t>Zákon č. 247/2000 Sb. o získávání a zdokonalování odborné způsobilosti k řízení motorových vozidel</w:t>
      </w:r>
    </w:p>
    <w:p w:rsidR="0063451E" w:rsidRPr="00EC3BEC" w:rsidRDefault="0063451E" w:rsidP="00EC3BEC">
      <w:pPr>
        <w:numPr>
          <w:ilvl w:val="0"/>
          <w:numId w:val="14"/>
        </w:numPr>
        <w:tabs>
          <w:tab w:val="clear" w:pos="-2268"/>
        </w:tabs>
        <w:jc w:val="left"/>
        <w:rPr>
          <w:rFonts w:ascii="Times New Roman" w:hAnsi="Times New Roman"/>
          <w:i/>
          <w:iCs/>
          <w:sz w:val="24"/>
          <w:szCs w:val="24"/>
          <w:shd w:val="clear" w:color="auto" w:fill="FFFFFF"/>
        </w:rPr>
      </w:pPr>
      <w:r w:rsidRPr="00EC3BEC">
        <w:rPr>
          <w:rFonts w:ascii="Times New Roman" w:hAnsi="Times New Roman"/>
          <w:i/>
          <w:sz w:val="24"/>
          <w:szCs w:val="24"/>
          <w:lang w:eastAsia="de-DE"/>
        </w:rPr>
        <w:t>NV č. 168/2002 Sb.,</w:t>
      </w:r>
      <w:r w:rsidRPr="00EC3BEC">
        <w:rPr>
          <w:rFonts w:ascii="Times New Roman" w:hAnsi="Times New Roman"/>
          <w:b/>
          <w:i/>
          <w:sz w:val="24"/>
          <w:szCs w:val="24"/>
          <w:lang w:eastAsia="de-DE"/>
        </w:rPr>
        <w:t xml:space="preserve"> </w:t>
      </w:r>
      <w:r w:rsidRPr="00EC3BEC">
        <w:rPr>
          <w:rFonts w:ascii="Times New Roman" w:hAnsi="Times New Roman"/>
          <w:i/>
          <w:iCs/>
          <w:sz w:val="24"/>
          <w:szCs w:val="24"/>
          <w:shd w:val="clear" w:color="auto" w:fill="FFFFFF"/>
        </w:rPr>
        <w:t>nařízení vlády, kterým se stanoví způsob organizace práce a pracovních postupů, které je zaměstnavatel povinen zajistit při provozování dopravy dopravními prostředky</w:t>
      </w:r>
    </w:p>
    <w:p w:rsidR="00B8496B" w:rsidRPr="006F3C72" w:rsidRDefault="00B8496B" w:rsidP="004A1C22">
      <w:pPr>
        <w:tabs>
          <w:tab w:val="clear" w:pos="-2268"/>
        </w:tabs>
        <w:jc w:val="left"/>
        <w:rPr>
          <w:rFonts w:ascii="Times New Roman" w:hAnsi="Times New Roman"/>
          <w:i/>
          <w:iCs/>
          <w:color w:val="FF0000"/>
          <w:sz w:val="24"/>
          <w:szCs w:val="24"/>
          <w:shd w:val="clear" w:color="auto" w:fill="FFFFFF"/>
        </w:rPr>
      </w:pPr>
    </w:p>
    <w:p w:rsidR="009444A7" w:rsidRPr="002E38DD" w:rsidRDefault="00B8496B" w:rsidP="009444A7">
      <w:pPr>
        <w:numPr>
          <w:ilvl w:val="0"/>
          <w:numId w:val="19"/>
        </w:numPr>
        <w:tabs>
          <w:tab w:val="clear" w:pos="-2268"/>
        </w:tabs>
        <w:jc w:val="left"/>
        <w:rPr>
          <w:rFonts w:ascii="Times New Roman" w:hAnsi="Times New Roman"/>
          <w:b/>
          <w:i/>
          <w:iCs/>
          <w:sz w:val="24"/>
          <w:szCs w:val="24"/>
          <w:shd w:val="clear" w:color="auto" w:fill="FFFFFF"/>
        </w:rPr>
      </w:pPr>
      <w:r w:rsidRPr="002E38DD">
        <w:rPr>
          <w:rFonts w:ascii="Times New Roman" w:hAnsi="Times New Roman"/>
          <w:b/>
          <w:i/>
          <w:iCs/>
          <w:sz w:val="24"/>
          <w:szCs w:val="24"/>
          <w:shd w:val="clear" w:color="auto" w:fill="FFFFFF"/>
        </w:rPr>
        <w:t>Interní směrnice v rámci BOZP a PO</w:t>
      </w:r>
    </w:p>
    <w:p w:rsidR="008A516F" w:rsidRPr="00B61A88" w:rsidRDefault="009444A7" w:rsidP="008A516F">
      <w:pPr>
        <w:rPr>
          <w:rFonts w:ascii="Times New Roman" w:hAnsi="Times New Roman"/>
          <w:i/>
        </w:rPr>
      </w:pPr>
      <w:r>
        <w:rPr>
          <w:i/>
        </w:rPr>
        <w:tab/>
      </w:r>
      <w:r w:rsidR="008A516F" w:rsidRPr="00B61A88">
        <w:rPr>
          <w:rFonts w:ascii="Times New Roman" w:hAnsi="Times New Roman"/>
          <w:i/>
        </w:rPr>
        <w:t>Organizační řád Fakultní nemocnice Brno</w:t>
      </w:r>
      <w:r w:rsidR="002E38DD" w:rsidRPr="00B61A88">
        <w:rPr>
          <w:rFonts w:ascii="Times New Roman" w:hAnsi="Times New Roman"/>
          <w:i/>
        </w:rPr>
        <w:t xml:space="preserve"> - S/FN Brno/0001</w:t>
      </w:r>
    </w:p>
    <w:p w:rsidR="008A516F" w:rsidRPr="00B61A88" w:rsidRDefault="009444A7" w:rsidP="008A516F">
      <w:pPr>
        <w:rPr>
          <w:rFonts w:ascii="Times New Roman" w:hAnsi="Times New Roman"/>
          <w:i/>
        </w:rPr>
      </w:pPr>
      <w:r w:rsidRPr="00B61A88">
        <w:rPr>
          <w:rFonts w:ascii="Times New Roman" w:hAnsi="Times New Roman"/>
          <w:i/>
        </w:rPr>
        <w:tab/>
      </w:r>
      <w:r w:rsidR="008A516F" w:rsidRPr="00B61A88">
        <w:rPr>
          <w:rFonts w:ascii="Times New Roman" w:hAnsi="Times New Roman"/>
          <w:i/>
        </w:rPr>
        <w:t>Organizačně-provozní řád OHTS</w:t>
      </w:r>
      <w:r w:rsidR="002E38DD" w:rsidRPr="00B61A88">
        <w:rPr>
          <w:rFonts w:ascii="Times New Roman" w:hAnsi="Times New Roman"/>
          <w:i/>
        </w:rPr>
        <w:t xml:space="preserve"> - S/OHTS/0151</w:t>
      </w:r>
      <w:r w:rsidR="002E38DD" w:rsidRPr="00B61A88">
        <w:rPr>
          <w:rFonts w:ascii="Times New Roman" w:hAnsi="Times New Roman"/>
          <w:i/>
        </w:rPr>
        <w:tab/>
      </w:r>
    </w:p>
    <w:p w:rsidR="008A516F" w:rsidRPr="00B61A88" w:rsidRDefault="009444A7" w:rsidP="009444A7">
      <w:pPr>
        <w:rPr>
          <w:rFonts w:ascii="Times New Roman" w:hAnsi="Times New Roman"/>
          <w:i/>
        </w:rPr>
      </w:pPr>
      <w:r w:rsidRPr="00B61A88">
        <w:rPr>
          <w:rFonts w:ascii="Times New Roman" w:hAnsi="Times New Roman"/>
          <w:i/>
        </w:rPr>
        <w:tab/>
      </w:r>
      <w:r w:rsidR="008A516F" w:rsidRPr="00B61A88">
        <w:rPr>
          <w:rFonts w:ascii="Times New Roman" w:hAnsi="Times New Roman"/>
          <w:i/>
        </w:rPr>
        <w:t>Doprava FN Brno</w:t>
      </w:r>
      <w:r w:rsidR="002E38DD" w:rsidRPr="00B61A88">
        <w:rPr>
          <w:rFonts w:ascii="Times New Roman" w:hAnsi="Times New Roman"/>
          <w:i/>
        </w:rPr>
        <w:t xml:space="preserve"> - R/DP/2123</w:t>
      </w:r>
    </w:p>
    <w:p w:rsidR="008A516F" w:rsidRPr="00B61A88" w:rsidRDefault="009444A7" w:rsidP="00D47198">
      <w:pPr>
        <w:rPr>
          <w:rFonts w:ascii="Times New Roman" w:hAnsi="Times New Roman"/>
          <w:i/>
        </w:rPr>
      </w:pPr>
      <w:r w:rsidRPr="00B61A88">
        <w:rPr>
          <w:rFonts w:ascii="Times New Roman" w:hAnsi="Times New Roman"/>
          <w:i/>
        </w:rPr>
        <w:tab/>
      </w:r>
      <w:r w:rsidR="008A516F" w:rsidRPr="00B61A88">
        <w:rPr>
          <w:rFonts w:ascii="Times New Roman" w:hAnsi="Times New Roman"/>
          <w:i/>
        </w:rPr>
        <w:t>Cestovní náhrady</w:t>
      </w:r>
      <w:r w:rsidR="002E38DD" w:rsidRPr="00B61A88">
        <w:rPr>
          <w:rFonts w:ascii="Times New Roman" w:hAnsi="Times New Roman"/>
          <w:i/>
        </w:rPr>
        <w:t xml:space="preserve"> - S/FN Brno/0498</w:t>
      </w:r>
    </w:p>
    <w:p w:rsidR="00DF239E" w:rsidRPr="006F3C72" w:rsidRDefault="00DF239E" w:rsidP="004A1C22">
      <w:pPr>
        <w:tabs>
          <w:tab w:val="clear" w:pos="-2268"/>
        </w:tabs>
        <w:jc w:val="left"/>
        <w:rPr>
          <w:rFonts w:ascii="Times New Roman" w:hAnsi="Times New Roman"/>
          <w:i/>
          <w:color w:val="FF0000"/>
          <w:sz w:val="24"/>
          <w:szCs w:val="24"/>
          <w:lang w:eastAsia="de-DE"/>
        </w:rPr>
      </w:pPr>
    </w:p>
    <w:p w:rsidR="002E38DD" w:rsidRPr="002E38DD" w:rsidRDefault="0063451E" w:rsidP="002E38DD">
      <w:pPr>
        <w:numPr>
          <w:ilvl w:val="0"/>
          <w:numId w:val="19"/>
        </w:numPr>
        <w:tabs>
          <w:tab w:val="clear" w:pos="-2268"/>
        </w:tabs>
        <w:jc w:val="left"/>
        <w:rPr>
          <w:rFonts w:ascii="Times New Roman" w:hAnsi="Times New Roman"/>
          <w:b/>
          <w:i/>
          <w:sz w:val="24"/>
          <w:szCs w:val="24"/>
          <w:lang w:eastAsia="de-DE"/>
        </w:rPr>
      </w:pPr>
      <w:r w:rsidRPr="00D47198">
        <w:rPr>
          <w:rFonts w:ascii="Times New Roman" w:hAnsi="Times New Roman"/>
          <w:b/>
          <w:i/>
          <w:sz w:val="24"/>
          <w:szCs w:val="24"/>
          <w:lang w:eastAsia="de-DE"/>
        </w:rPr>
        <w:t>BOZ</w:t>
      </w:r>
      <w:r w:rsidR="00DE4FDF">
        <w:rPr>
          <w:rFonts w:ascii="Times New Roman" w:hAnsi="Times New Roman"/>
          <w:b/>
          <w:i/>
          <w:sz w:val="24"/>
          <w:szCs w:val="24"/>
          <w:lang w:eastAsia="de-DE"/>
        </w:rPr>
        <w:t>P při řízení motorových voz</w:t>
      </w:r>
      <w:r w:rsidR="002E38DD">
        <w:rPr>
          <w:rFonts w:ascii="Times New Roman" w:hAnsi="Times New Roman"/>
          <w:b/>
          <w:i/>
          <w:sz w:val="24"/>
          <w:szCs w:val="24"/>
          <w:lang w:eastAsia="de-DE"/>
        </w:rPr>
        <w:t>idel</w:t>
      </w:r>
      <w:r w:rsidRPr="00D47198">
        <w:rPr>
          <w:rFonts w:ascii="Times New Roman" w:hAnsi="Times New Roman"/>
          <w:b/>
          <w:i/>
          <w:sz w:val="24"/>
          <w:szCs w:val="24"/>
          <w:lang w:eastAsia="de-DE"/>
        </w:rPr>
        <w:t>:</w:t>
      </w:r>
    </w:p>
    <w:p w:rsidR="000B79C4" w:rsidRDefault="000B79C4" w:rsidP="00CB3BA6">
      <w:pPr>
        <w:numPr>
          <w:ilvl w:val="0"/>
          <w:numId w:val="14"/>
        </w:numPr>
        <w:tabs>
          <w:tab w:val="clear" w:pos="-2268"/>
        </w:tabs>
        <w:jc w:val="left"/>
        <w:rPr>
          <w:rFonts w:ascii="Times New Roman" w:hAnsi="Times New Roman"/>
          <w:i/>
          <w:sz w:val="24"/>
          <w:szCs w:val="24"/>
          <w:lang w:eastAsia="de-DE"/>
        </w:rPr>
      </w:pPr>
      <w:r>
        <w:rPr>
          <w:rFonts w:ascii="Times New Roman" w:hAnsi="Times New Roman"/>
          <w:i/>
          <w:sz w:val="24"/>
          <w:szCs w:val="24"/>
          <w:lang w:eastAsia="de-DE"/>
        </w:rPr>
        <w:t>zdravotní způsobilost</w:t>
      </w:r>
      <w:r w:rsidR="00DE4FDF">
        <w:rPr>
          <w:rFonts w:ascii="Times New Roman" w:hAnsi="Times New Roman"/>
          <w:i/>
          <w:sz w:val="24"/>
          <w:szCs w:val="24"/>
          <w:lang w:eastAsia="de-DE"/>
        </w:rPr>
        <w:t xml:space="preserve">, zásady bezpečného chování na pracovišti, </w:t>
      </w:r>
    </w:p>
    <w:p w:rsidR="0063451E" w:rsidRPr="00D47198" w:rsidRDefault="00CB3BA6" w:rsidP="00CB3BA6">
      <w:pPr>
        <w:numPr>
          <w:ilvl w:val="0"/>
          <w:numId w:val="14"/>
        </w:numPr>
        <w:tabs>
          <w:tab w:val="clear" w:pos="-2268"/>
        </w:tabs>
        <w:jc w:val="left"/>
        <w:rPr>
          <w:rFonts w:ascii="Times New Roman" w:hAnsi="Times New Roman"/>
          <w:i/>
          <w:sz w:val="24"/>
          <w:szCs w:val="24"/>
          <w:lang w:eastAsia="de-DE"/>
        </w:rPr>
      </w:pPr>
      <w:r w:rsidRPr="00D47198">
        <w:rPr>
          <w:rFonts w:ascii="Times New Roman" w:hAnsi="Times New Roman"/>
          <w:i/>
          <w:sz w:val="24"/>
          <w:szCs w:val="24"/>
          <w:lang w:eastAsia="de-DE"/>
        </w:rPr>
        <w:t>kontrola vozidla před započetím jízdy</w:t>
      </w:r>
    </w:p>
    <w:p w:rsidR="00CB3BA6" w:rsidRPr="00D47198" w:rsidRDefault="00CB3BA6" w:rsidP="00CB3BA6">
      <w:pPr>
        <w:numPr>
          <w:ilvl w:val="0"/>
          <w:numId w:val="14"/>
        </w:numPr>
        <w:tabs>
          <w:tab w:val="clear" w:pos="-2268"/>
        </w:tabs>
        <w:jc w:val="left"/>
        <w:rPr>
          <w:rFonts w:ascii="Times New Roman" w:hAnsi="Times New Roman"/>
          <w:i/>
          <w:sz w:val="24"/>
          <w:szCs w:val="24"/>
          <w:lang w:eastAsia="de-DE"/>
        </w:rPr>
      </w:pPr>
      <w:r w:rsidRPr="00D47198">
        <w:rPr>
          <w:rFonts w:ascii="Times New Roman" w:hAnsi="Times New Roman"/>
          <w:i/>
          <w:sz w:val="24"/>
          <w:szCs w:val="24"/>
          <w:lang w:eastAsia="de-DE"/>
        </w:rPr>
        <w:t>přizpůsobení vozidla individuálním potřebám</w:t>
      </w:r>
    </w:p>
    <w:p w:rsidR="00CB3BA6" w:rsidRPr="00D47198" w:rsidRDefault="00CB3BA6" w:rsidP="00CB3BA6">
      <w:pPr>
        <w:numPr>
          <w:ilvl w:val="0"/>
          <w:numId w:val="14"/>
        </w:numPr>
        <w:tabs>
          <w:tab w:val="clear" w:pos="-2268"/>
        </w:tabs>
        <w:jc w:val="left"/>
        <w:rPr>
          <w:rFonts w:ascii="Times New Roman" w:hAnsi="Times New Roman"/>
          <w:i/>
          <w:sz w:val="24"/>
          <w:szCs w:val="24"/>
          <w:lang w:eastAsia="de-DE"/>
        </w:rPr>
      </w:pPr>
      <w:r w:rsidRPr="00D47198">
        <w:rPr>
          <w:rFonts w:ascii="Times New Roman" w:hAnsi="Times New Roman"/>
          <w:i/>
          <w:sz w:val="24"/>
          <w:szCs w:val="24"/>
          <w:lang w:eastAsia="de-DE"/>
        </w:rPr>
        <w:t>seznámení s riziky při řízení motorového vozidla, pravidla bezpečné jízdy</w:t>
      </w:r>
    </w:p>
    <w:p w:rsidR="00CB3BA6" w:rsidRPr="00D47198" w:rsidRDefault="00CB3BA6" w:rsidP="00CB3BA6">
      <w:pPr>
        <w:numPr>
          <w:ilvl w:val="0"/>
          <w:numId w:val="14"/>
        </w:numPr>
        <w:tabs>
          <w:tab w:val="clear" w:pos="-2268"/>
        </w:tabs>
        <w:jc w:val="left"/>
        <w:rPr>
          <w:rFonts w:ascii="Times New Roman" w:hAnsi="Times New Roman"/>
          <w:i/>
          <w:sz w:val="24"/>
          <w:szCs w:val="24"/>
          <w:lang w:eastAsia="de-DE"/>
        </w:rPr>
      </w:pPr>
      <w:r w:rsidRPr="00D47198">
        <w:rPr>
          <w:rFonts w:ascii="Times New Roman" w:hAnsi="Times New Roman"/>
          <w:i/>
          <w:sz w:val="24"/>
          <w:szCs w:val="24"/>
          <w:lang w:eastAsia="de-DE"/>
        </w:rPr>
        <w:t>namátkové zopakování pravidel silničního provo</w:t>
      </w:r>
      <w:r w:rsidR="00D046AD">
        <w:rPr>
          <w:rFonts w:ascii="Times New Roman" w:hAnsi="Times New Roman"/>
          <w:i/>
          <w:sz w:val="24"/>
          <w:szCs w:val="24"/>
          <w:lang w:eastAsia="de-DE"/>
        </w:rPr>
        <w:t>zu</w:t>
      </w:r>
    </w:p>
    <w:p w:rsidR="00CB3BA6" w:rsidRPr="00D47198" w:rsidRDefault="00D046AD" w:rsidP="00CB3BA6">
      <w:pPr>
        <w:numPr>
          <w:ilvl w:val="0"/>
          <w:numId w:val="14"/>
        </w:numPr>
        <w:tabs>
          <w:tab w:val="clear" w:pos="-2268"/>
        </w:tabs>
        <w:jc w:val="left"/>
        <w:rPr>
          <w:rFonts w:ascii="Times New Roman" w:hAnsi="Times New Roman"/>
          <w:i/>
          <w:sz w:val="24"/>
          <w:szCs w:val="24"/>
          <w:lang w:eastAsia="de-DE"/>
        </w:rPr>
      </w:pPr>
      <w:r>
        <w:rPr>
          <w:rFonts w:ascii="Times New Roman" w:hAnsi="Times New Roman"/>
          <w:i/>
          <w:sz w:val="24"/>
          <w:szCs w:val="24"/>
          <w:lang w:eastAsia="de-DE"/>
        </w:rPr>
        <w:t>bodový systém, pokuty, odebrání řidičského oprávnění</w:t>
      </w:r>
    </w:p>
    <w:p w:rsidR="00CB3BA6" w:rsidRPr="00D47198" w:rsidRDefault="00CB3BA6" w:rsidP="00CB3BA6">
      <w:pPr>
        <w:numPr>
          <w:ilvl w:val="0"/>
          <w:numId w:val="14"/>
        </w:numPr>
        <w:tabs>
          <w:tab w:val="clear" w:pos="-2268"/>
        </w:tabs>
        <w:jc w:val="left"/>
        <w:rPr>
          <w:rFonts w:ascii="Times New Roman" w:hAnsi="Times New Roman"/>
          <w:i/>
          <w:sz w:val="24"/>
          <w:szCs w:val="24"/>
          <w:lang w:eastAsia="de-DE"/>
        </w:rPr>
      </w:pPr>
      <w:r w:rsidRPr="00D47198">
        <w:rPr>
          <w:rFonts w:ascii="Times New Roman" w:hAnsi="Times New Roman"/>
          <w:i/>
          <w:sz w:val="24"/>
          <w:szCs w:val="24"/>
          <w:lang w:eastAsia="de-DE"/>
        </w:rPr>
        <w:t>postup při</w:t>
      </w:r>
      <w:r w:rsidR="00D046AD">
        <w:rPr>
          <w:rFonts w:ascii="Times New Roman" w:hAnsi="Times New Roman"/>
          <w:i/>
          <w:sz w:val="24"/>
          <w:szCs w:val="24"/>
          <w:lang w:eastAsia="de-DE"/>
        </w:rPr>
        <w:t xml:space="preserve"> dopravní nehodě v rámci pracovní</w:t>
      </w:r>
      <w:r w:rsidRPr="00D47198">
        <w:rPr>
          <w:rFonts w:ascii="Times New Roman" w:hAnsi="Times New Roman"/>
          <w:i/>
          <w:sz w:val="24"/>
          <w:szCs w:val="24"/>
          <w:lang w:eastAsia="de-DE"/>
        </w:rPr>
        <w:t xml:space="preserve"> cesty</w:t>
      </w:r>
    </w:p>
    <w:p w:rsidR="00CB3BA6" w:rsidRPr="00D47198" w:rsidRDefault="00CB3BA6" w:rsidP="00CB3BA6">
      <w:pPr>
        <w:tabs>
          <w:tab w:val="clear" w:pos="-2268"/>
        </w:tabs>
        <w:jc w:val="left"/>
        <w:rPr>
          <w:rFonts w:ascii="Times New Roman" w:hAnsi="Times New Roman"/>
          <w:i/>
          <w:sz w:val="24"/>
          <w:szCs w:val="24"/>
          <w:lang w:eastAsia="de-DE"/>
        </w:rPr>
      </w:pPr>
    </w:p>
    <w:p w:rsidR="00CB3BA6" w:rsidRPr="00D47198" w:rsidRDefault="00CB3BA6" w:rsidP="00CB3BA6">
      <w:pPr>
        <w:tabs>
          <w:tab w:val="clear" w:pos="-2268"/>
        </w:tabs>
        <w:jc w:val="left"/>
        <w:rPr>
          <w:rFonts w:ascii="Times New Roman" w:hAnsi="Times New Roman"/>
          <w:i/>
          <w:sz w:val="24"/>
          <w:szCs w:val="24"/>
          <w:lang w:eastAsia="de-DE"/>
        </w:rPr>
      </w:pPr>
      <w:r w:rsidRPr="00D47198">
        <w:rPr>
          <w:rFonts w:ascii="Times New Roman" w:hAnsi="Times New Roman"/>
          <w:i/>
          <w:sz w:val="24"/>
          <w:szCs w:val="24"/>
          <w:lang w:eastAsia="de-DE"/>
        </w:rPr>
        <w:t>Ověření znalostí formou pohovoru, případně testových otázek</w:t>
      </w:r>
    </w:p>
    <w:p w:rsidR="00CB3BA6" w:rsidRDefault="00CB3BA6" w:rsidP="00CB3BA6">
      <w:pPr>
        <w:tabs>
          <w:tab w:val="clear" w:pos="-2268"/>
        </w:tabs>
        <w:jc w:val="left"/>
        <w:rPr>
          <w:rFonts w:ascii="Times New Roman" w:hAnsi="Times New Roman"/>
          <w:sz w:val="24"/>
          <w:szCs w:val="24"/>
          <w:lang w:eastAsia="de-DE"/>
        </w:rPr>
      </w:pPr>
    </w:p>
    <w:p w:rsidR="00CB3BA6" w:rsidRDefault="00015C9B" w:rsidP="00CB3BA6">
      <w:pPr>
        <w:tabs>
          <w:tab w:val="clear" w:pos="-2268"/>
        </w:tabs>
        <w:jc w:val="left"/>
        <w:rPr>
          <w:rFonts w:cs="Arial"/>
          <w:color w:val="303B42"/>
          <w:sz w:val="21"/>
          <w:szCs w:val="21"/>
        </w:rPr>
      </w:pPr>
      <w:r>
        <w:rPr>
          <w:rStyle w:val="apple-converted-space"/>
          <w:rFonts w:cs="Arial"/>
          <w:color w:val="303B42"/>
          <w:sz w:val="21"/>
          <w:szCs w:val="21"/>
          <w:shd w:val="clear" w:color="auto" w:fill="FFFFFF"/>
        </w:rPr>
        <w:t> </w:t>
      </w:r>
    </w:p>
    <w:p w:rsidR="00015C9B" w:rsidRPr="00B979DA" w:rsidRDefault="00015C9B" w:rsidP="004A1C22">
      <w:pPr>
        <w:tabs>
          <w:tab w:val="clear" w:pos="-2268"/>
        </w:tabs>
        <w:jc w:val="left"/>
        <w:rPr>
          <w:rFonts w:ascii="Times New Roman" w:hAnsi="Times New Roman"/>
          <w:sz w:val="24"/>
          <w:szCs w:val="24"/>
          <w:lang w:eastAsia="de-DE"/>
        </w:rPr>
      </w:pPr>
    </w:p>
    <w:p w:rsidR="00B979DA" w:rsidRDefault="00B979DA" w:rsidP="004A1C22">
      <w:pPr>
        <w:tabs>
          <w:tab w:val="clear" w:pos="-2268"/>
        </w:tabs>
        <w:jc w:val="left"/>
        <w:rPr>
          <w:rFonts w:ascii="Times New Roman" w:hAnsi="Times New Roman"/>
          <w:sz w:val="24"/>
          <w:szCs w:val="24"/>
          <w:u w:val="single"/>
          <w:lang w:eastAsia="de-DE"/>
        </w:rPr>
      </w:pPr>
    </w:p>
    <w:p w:rsidR="004A1C22" w:rsidRPr="00376332" w:rsidRDefault="00994A7C" w:rsidP="00994A7C">
      <w:pPr>
        <w:pStyle w:val="Caption"/>
        <w:rPr>
          <w:b/>
          <w:sz w:val="24"/>
          <w:szCs w:val="24"/>
        </w:rPr>
      </w:pPr>
      <w:bookmarkStart w:id="54" w:name="_Toc69387075"/>
      <w:r w:rsidRPr="00994A7C">
        <w:rPr>
          <w:rFonts w:cs="Arial"/>
          <w:b/>
          <w:sz w:val="24"/>
          <w:szCs w:val="24"/>
        </w:rPr>
        <w:t xml:space="preserve">Příloha </w:t>
      </w:r>
      <w:r w:rsidRPr="00994A7C">
        <w:rPr>
          <w:rFonts w:cs="Arial"/>
          <w:b/>
          <w:sz w:val="24"/>
          <w:szCs w:val="24"/>
        </w:rPr>
        <w:fldChar w:fldCharType="begin"/>
      </w:r>
      <w:r w:rsidRPr="00994A7C">
        <w:rPr>
          <w:rFonts w:cs="Arial"/>
          <w:b/>
          <w:sz w:val="24"/>
          <w:szCs w:val="24"/>
        </w:rPr>
        <w:instrText xml:space="preserve"> SEQ Příloha \* ARABIC </w:instrText>
      </w:r>
      <w:r w:rsidRPr="00994A7C">
        <w:rPr>
          <w:rFonts w:cs="Arial"/>
          <w:b/>
          <w:sz w:val="24"/>
          <w:szCs w:val="24"/>
        </w:rPr>
        <w:fldChar w:fldCharType="separate"/>
      </w:r>
      <w:r w:rsidR="004F2C3D">
        <w:rPr>
          <w:rFonts w:cs="Arial"/>
          <w:b/>
          <w:noProof/>
          <w:sz w:val="24"/>
          <w:szCs w:val="24"/>
        </w:rPr>
        <w:t>2</w:t>
      </w:r>
      <w:r w:rsidRPr="00994A7C">
        <w:rPr>
          <w:rFonts w:cs="Arial"/>
          <w:b/>
          <w:sz w:val="24"/>
          <w:szCs w:val="24"/>
        </w:rPr>
        <w:fldChar w:fldCharType="end"/>
      </w:r>
      <w:r w:rsidR="003B487B" w:rsidRPr="00376332">
        <w:rPr>
          <w:b/>
          <w:sz w:val="24"/>
          <w:szCs w:val="24"/>
        </w:rPr>
        <w:t xml:space="preserve">: </w:t>
      </w:r>
      <w:r w:rsidR="00332992" w:rsidRPr="00376332">
        <w:rPr>
          <w:b/>
          <w:i/>
          <w:sz w:val="24"/>
          <w:szCs w:val="24"/>
        </w:rPr>
        <w:t>Prezenční listina</w:t>
      </w:r>
      <w:bookmarkEnd w:id="54"/>
    </w:p>
    <w:tbl>
      <w:tblPr>
        <w:tblW w:w="9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2"/>
        <w:gridCol w:w="1373"/>
        <w:gridCol w:w="4753"/>
        <w:gridCol w:w="800"/>
        <w:gridCol w:w="800"/>
      </w:tblGrid>
      <w:tr w:rsidR="004A1C22" w:rsidRPr="004A1C22" w:rsidTr="00F678B9">
        <w:tc>
          <w:tcPr>
            <w:tcW w:w="1982" w:type="dxa"/>
            <w:vMerge w:val="restart"/>
          </w:tcPr>
          <w:p w:rsidR="004A1C22" w:rsidRPr="004A1C22" w:rsidRDefault="004A1C22" w:rsidP="00F678B9">
            <w:pPr>
              <w:tabs>
                <w:tab w:val="clear" w:pos="-2268"/>
                <w:tab w:val="center" w:pos="4536"/>
                <w:tab w:val="right" w:pos="9072"/>
              </w:tabs>
              <w:jc w:val="center"/>
              <w:rPr>
                <w:rFonts w:ascii="Times New Roman" w:hAnsi="Times New Roman"/>
                <w:sz w:val="20"/>
                <w:lang w:eastAsia="de-DE"/>
              </w:rPr>
            </w:pPr>
          </w:p>
          <w:p w:rsidR="004A1C22" w:rsidRPr="004A1C22" w:rsidRDefault="00CD7FFA" w:rsidP="00F678B9">
            <w:pPr>
              <w:tabs>
                <w:tab w:val="clear" w:pos="-2268"/>
                <w:tab w:val="center" w:pos="4536"/>
                <w:tab w:val="right" w:pos="9072"/>
              </w:tabs>
              <w:jc w:val="center"/>
              <w:rPr>
                <w:rFonts w:ascii="Times New Roman" w:hAnsi="Times New Roman"/>
                <w:sz w:val="20"/>
                <w:lang w:eastAsia="de-DE"/>
              </w:rPr>
            </w:pPr>
            <w:r w:rsidRPr="004A1C22">
              <w:rPr>
                <w:rFonts w:ascii="Times New Roman" w:hAnsi="Times New Roman"/>
                <w:noProof/>
                <w:sz w:val="20"/>
                <w:lang w:eastAsia="de-DE"/>
              </w:rPr>
              <w:drawing>
                <wp:inline distT="0" distB="0" distL="0" distR="0">
                  <wp:extent cx="819150" cy="285750"/>
                  <wp:effectExtent l="0" t="0" r="0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6" w:type="dxa"/>
            <w:gridSpan w:val="2"/>
          </w:tcPr>
          <w:p w:rsidR="004A1C22" w:rsidRPr="004A1C22" w:rsidRDefault="004A1C22" w:rsidP="00F678B9">
            <w:pPr>
              <w:tabs>
                <w:tab w:val="clear" w:pos="-2268"/>
                <w:tab w:val="center" w:pos="4536"/>
                <w:tab w:val="right" w:pos="9072"/>
              </w:tabs>
              <w:jc w:val="center"/>
              <w:rPr>
                <w:rFonts w:ascii="Times New Roman" w:hAnsi="Times New Roman"/>
                <w:b/>
                <w:caps/>
                <w:sz w:val="20"/>
                <w:lang w:eastAsia="de-DE"/>
              </w:rPr>
            </w:pPr>
            <w:r w:rsidRPr="004A1C22">
              <w:rPr>
                <w:rFonts w:ascii="Times New Roman" w:hAnsi="Times New Roman"/>
                <w:b/>
                <w:caps/>
                <w:sz w:val="20"/>
                <w:lang w:eastAsia="de-DE"/>
              </w:rPr>
              <w:t>Bezpečnost a ochrana zdraví při práci</w:t>
            </w:r>
          </w:p>
        </w:tc>
        <w:tc>
          <w:tcPr>
            <w:tcW w:w="800" w:type="dxa"/>
            <w:vMerge w:val="restart"/>
            <w:vAlign w:val="center"/>
          </w:tcPr>
          <w:p w:rsidR="004A1C22" w:rsidRPr="004A1C22" w:rsidRDefault="004A1C22" w:rsidP="00F678B9">
            <w:pPr>
              <w:tabs>
                <w:tab w:val="clear" w:pos="-2268"/>
                <w:tab w:val="center" w:pos="4536"/>
                <w:tab w:val="right" w:pos="9072"/>
              </w:tabs>
              <w:jc w:val="left"/>
              <w:rPr>
                <w:rFonts w:ascii="Times New Roman" w:hAnsi="Times New Roman"/>
                <w:sz w:val="18"/>
                <w:szCs w:val="18"/>
                <w:lang w:eastAsia="de-DE"/>
              </w:rPr>
            </w:pPr>
            <w:r w:rsidRPr="004A1C22">
              <w:rPr>
                <w:rFonts w:ascii="Times New Roman" w:hAnsi="Times New Roman"/>
                <w:sz w:val="18"/>
                <w:szCs w:val="18"/>
                <w:lang w:eastAsia="de-DE"/>
              </w:rPr>
              <w:t>Strana:</w:t>
            </w:r>
          </w:p>
        </w:tc>
        <w:tc>
          <w:tcPr>
            <w:tcW w:w="800" w:type="dxa"/>
            <w:vMerge w:val="restart"/>
            <w:vAlign w:val="center"/>
          </w:tcPr>
          <w:p w:rsidR="004A1C22" w:rsidRPr="004A1C22" w:rsidRDefault="004A1C22" w:rsidP="004A1C22">
            <w:pPr>
              <w:tabs>
                <w:tab w:val="clear" w:pos="-2268"/>
                <w:tab w:val="center" w:pos="4536"/>
                <w:tab w:val="right" w:pos="9072"/>
              </w:tabs>
              <w:jc w:val="center"/>
              <w:rPr>
                <w:rFonts w:ascii="Times New Roman" w:hAnsi="Times New Roman"/>
                <w:b/>
                <w:sz w:val="18"/>
                <w:szCs w:val="18"/>
                <w:lang w:eastAsia="de-DE"/>
              </w:rPr>
            </w:pPr>
            <w:r>
              <w:rPr>
                <w:rFonts w:ascii="Times New Roman" w:hAnsi="Times New Roman"/>
                <w:b/>
                <w:sz w:val="18"/>
                <w:szCs w:val="18"/>
                <w:lang w:eastAsia="de-DE"/>
              </w:rPr>
              <w:t>2</w:t>
            </w:r>
          </w:p>
        </w:tc>
      </w:tr>
      <w:tr w:rsidR="004A1C22" w:rsidRPr="004A1C22" w:rsidTr="00F678B9">
        <w:tc>
          <w:tcPr>
            <w:tcW w:w="1982" w:type="dxa"/>
            <w:vMerge/>
          </w:tcPr>
          <w:p w:rsidR="004A1C22" w:rsidRPr="004A1C22" w:rsidRDefault="004A1C22" w:rsidP="00F678B9">
            <w:pPr>
              <w:tabs>
                <w:tab w:val="clear" w:pos="-2268"/>
                <w:tab w:val="center" w:pos="4536"/>
                <w:tab w:val="right" w:pos="9072"/>
              </w:tabs>
              <w:jc w:val="left"/>
              <w:rPr>
                <w:rFonts w:ascii="Times New Roman" w:hAnsi="Times New Roman"/>
                <w:sz w:val="20"/>
                <w:lang w:eastAsia="de-DE"/>
              </w:rPr>
            </w:pPr>
          </w:p>
        </w:tc>
        <w:tc>
          <w:tcPr>
            <w:tcW w:w="1373" w:type="dxa"/>
            <w:vAlign w:val="center"/>
          </w:tcPr>
          <w:p w:rsidR="004A1C22" w:rsidRPr="004A1C22" w:rsidRDefault="004A1C22" w:rsidP="00F678B9">
            <w:pPr>
              <w:tabs>
                <w:tab w:val="clear" w:pos="-2268"/>
                <w:tab w:val="center" w:pos="4536"/>
                <w:tab w:val="right" w:pos="9072"/>
              </w:tabs>
              <w:jc w:val="left"/>
              <w:rPr>
                <w:rFonts w:ascii="Times New Roman" w:hAnsi="Times New Roman"/>
                <w:sz w:val="20"/>
                <w:lang w:eastAsia="de-DE"/>
              </w:rPr>
            </w:pPr>
            <w:r w:rsidRPr="004A1C22">
              <w:rPr>
                <w:rFonts w:ascii="Times New Roman" w:hAnsi="Times New Roman"/>
                <w:sz w:val="20"/>
                <w:lang w:eastAsia="de-DE"/>
              </w:rPr>
              <w:t>Organizace:</w:t>
            </w:r>
          </w:p>
        </w:tc>
        <w:tc>
          <w:tcPr>
            <w:tcW w:w="4753" w:type="dxa"/>
          </w:tcPr>
          <w:p w:rsidR="004A1C22" w:rsidRPr="00CE15DE" w:rsidRDefault="004A1C22" w:rsidP="00F678B9">
            <w:pPr>
              <w:tabs>
                <w:tab w:val="clear" w:pos="-2268"/>
                <w:tab w:val="center" w:pos="4536"/>
                <w:tab w:val="right" w:pos="9072"/>
              </w:tabs>
              <w:jc w:val="left"/>
              <w:rPr>
                <w:rFonts w:ascii="Times New Roman" w:hAnsi="Times New Roman"/>
                <w:b/>
                <w:sz w:val="20"/>
                <w:lang w:eastAsia="de-DE"/>
              </w:rPr>
            </w:pPr>
            <w:r w:rsidRPr="00CE15DE">
              <w:rPr>
                <w:rFonts w:ascii="Times New Roman" w:hAnsi="Times New Roman"/>
                <w:b/>
                <w:sz w:val="20"/>
                <w:lang w:eastAsia="de-DE"/>
              </w:rPr>
              <w:t>Fakultní nemocnice Brno, Jihlavská 20, 625 00</w:t>
            </w:r>
          </w:p>
        </w:tc>
        <w:tc>
          <w:tcPr>
            <w:tcW w:w="800" w:type="dxa"/>
            <w:vMerge/>
            <w:vAlign w:val="center"/>
          </w:tcPr>
          <w:p w:rsidR="004A1C22" w:rsidRPr="004A1C22" w:rsidRDefault="004A1C22" w:rsidP="00F678B9">
            <w:pPr>
              <w:tabs>
                <w:tab w:val="clear" w:pos="-2268"/>
                <w:tab w:val="center" w:pos="4536"/>
                <w:tab w:val="right" w:pos="9072"/>
              </w:tabs>
              <w:jc w:val="left"/>
              <w:rPr>
                <w:rFonts w:ascii="Times New Roman" w:hAnsi="Times New Roman"/>
                <w:sz w:val="18"/>
                <w:szCs w:val="18"/>
                <w:lang w:eastAsia="de-DE"/>
              </w:rPr>
            </w:pPr>
          </w:p>
        </w:tc>
        <w:tc>
          <w:tcPr>
            <w:tcW w:w="800" w:type="dxa"/>
            <w:vMerge/>
            <w:vAlign w:val="center"/>
          </w:tcPr>
          <w:p w:rsidR="004A1C22" w:rsidRPr="004A1C22" w:rsidRDefault="004A1C22" w:rsidP="00F678B9">
            <w:pPr>
              <w:tabs>
                <w:tab w:val="clear" w:pos="-2268"/>
                <w:tab w:val="center" w:pos="4536"/>
                <w:tab w:val="right" w:pos="9072"/>
              </w:tabs>
              <w:jc w:val="center"/>
              <w:rPr>
                <w:rFonts w:ascii="Times New Roman" w:hAnsi="Times New Roman"/>
                <w:sz w:val="18"/>
                <w:szCs w:val="18"/>
                <w:lang w:eastAsia="de-DE"/>
              </w:rPr>
            </w:pPr>
          </w:p>
        </w:tc>
      </w:tr>
      <w:tr w:rsidR="004A1C22" w:rsidRPr="004A1C22" w:rsidTr="00F678B9">
        <w:tc>
          <w:tcPr>
            <w:tcW w:w="1982" w:type="dxa"/>
            <w:vMerge/>
          </w:tcPr>
          <w:p w:rsidR="004A1C22" w:rsidRPr="004A1C22" w:rsidRDefault="004A1C22" w:rsidP="00F678B9">
            <w:pPr>
              <w:tabs>
                <w:tab w:val="clear" w:pos="-2268"/>
                <w:tab w:val="center" w:pos="4536"/>
                <w:tab w:val="right" w:pos="9072"/>
              </w:tabs>
              <w:jc w:val="left"/>
              <w:rPr>
                <w:rFonts w:ascii="Times New Roman" w:hAnsi="Times New Roman"/>
                <w:sz w:val="20"/>
                <w:lang w:eastAsia="de-DE"/>
              </w:rPr>
            </w:pPr>
          </w:p>
        </w:tc>
        <w:tc>
          <w:tcPr>
            <w:tcW w:w="1373" w:type="dxa"/>
            <w:vAlign w:val="center"/>
          </w:tcPr>
          <w:p w:rsidR="004A1C22" w:rsidRPr="004A1C22" w:rsidRDefault="004A1C22" w:rsidP="00F678B9">
            <w:pPr>
              <w:tabs>
                <w:tab w:val="clear" w:pos="-2268"/>
                <w:tab w:val="center" w:pos="4536"/>
                <w:tab w:val="right" w:pos="9072"/>
              </w:tabs>
              <w:jc w:val="left"/>
              <w:rPr>
                <w:rFonts w:ascii="Times New Roman" w:hAnsi="Times New Roman"/>
                <w:sz w:val="20"/>
                <w:lang w:eastAsia="de-DE"/>
              </w:rPr>
            </w:pPr>
            <w:r w:rsidRPr="004A1C22">
              <w:rPr>
                <w:rFonts w:ascii="Times New Roman" w:hAnsi="Times New Roman"/>
                <w:sz w:val="20"/>
                <w:lang w:eastAsia="de-DE"/>
              </w:rPr>
              <w:t>Pracoviště:</w:t>
            </w:r>
          </w:p>
        </w:tc>
        <w:tc>
          <w:tcPr>
            <w:tcW w:w="4753" w:type="dxa"/>
          </w:tcPr>
          <w:p w:rsidR="004A1C22" w:rsidRPr="00CE15DE" w:rsidRDefault="006F3C72" w:rsidP="00F678B9">
            <w:pPr>
              <w:tabs>
                <w:tab w:val="clear" w:pos="-2268"/>
                <w:tab w:val="center" w:pos="4536"/>
                <w:tab w:val="right" w:pos="9072"/>
              </w:tabs>
              <w:jc w:val="left"/>
              <w:rPr>
                <w:rFonts w:ascii="Times New Roman" w:hAnsi="Times New Roman"/>
                <w:b/>
                <w:i/>
                <w:sz w:val="20"/>
                <w:lang w:eastAsia="de-DE"/>
              </w:rPr>
            </w:pPr>
            <w:r w:rsidRPr="00CE15DE">
              <w:rPr>
                <w:rFonts w:ascii="Times New Roman" w:hAnsi="Times New Roman"/>
                <w:b/>
                <w:i/>
                <w:sz w:val="20"/>
                <w:lang w:eastAsia="de-DE"/>
              </w:rPr>
              <w:t>NBP, DN</w:t>
            </w:r>
          </w:p>
        </w:tc>
        <w:tc>
          <w:tcPr>
            <w:tcW w:w="800" w:type="dxa"/>
            <w:vMerge w:val="restart"/>
            <w:vAlign w:val="center"/>
          </w:tcPr>
          <w:p w:rsidR="004A1C22" w:rsidRPr="004A1C22" w:rsidRDefault="004A1C22" w:rsidP="00F678B9">
            <w:pPr>
              <w:tabs>
                <w:tab w:val="clear" w:pos="-2268"/>
                <w:tab w:val="center" w:pos="4536"/>
                <w:tab w:val="right" w:pos="9072"/>
              </w:tabs>
              <w:jc w:val="left"/>
              <w:rPr>
                <w:rFonts w:ascii="Times New Roman" w:hAnsi="Times New Roman"/>
                <w:sz w:val="18"/>
                <w:szCs w:val="18"/>
                <w:lang w:eastAsia="de-DE"/>
              </w:rPr>
            </w:pPr>
            <w:r w:rsidRPr="004A1C22">
              <w:rPr>
                <w:rFonts w:ascii="Times New Roman" w:hAnsi="Times New Roman"/>
                <w:sz w:val="18"/>
                <w:szCs w:val="18"/>
                <w:lang w:eastAsia="de-DE"/>
              </w:rPr>
              <w:t>Listů:</w:t>
            </w:r>
          </w:p>
        </w:tc>
        <w:tc>
          <w:tcPr>
            <w:tcW w:w="800" w:type="dxa"/>
            <w:vMerge w:val="restart"/>
            <w:vAlign w:val="center"/>
          </w:tcPr>
          <w:p w:rsidR="004A1C22" w:rsidRPr="004A1C22" w:rsidRDefault="006818FA" w:rsidP="00F678B9">
            <w:pPr>
              <w:tabs>
                <w:tab w:val="clear" w:pos="-2268"/>
                <w:tab w:val="center" w:pos="4536"/>
                <w:tab w:val="right" w:pos="9072"/>
              </w:tabs>
              <w:jc w:val="center"/>
              <w:rPr>
                <w:rFonts w:ascii="Times New Roman" w:hAnsi="Times New Roman"/>
                <w:sz w:val="18"/>
                <w:szCs w:val="18"/>
                <w:lang w:eastAsia="de-DE"/>
              </w:rPr>
            </w:pPr>
            <w:r>
              <w:rPr>
                <w:rFonts w:ascii="Times New Roman" w:hAnsi="Times New Roman"/>
                <w:b/>
                <w:sz w:val="18"/>
                <w:szCs w:val="18"/>
                <w:lang w:eastAsia="de-DE"/>
              </w:rPr>
              <w:t>1</w:t>
            </w:r>
          </w:p>
        </w:tc>
      </w:tr>
      <w:tr w:rsidR="004A1C22" w:rsidRPr="004A1C22" w:rsidTr="00F678B9">
        <w:trPr>
          <w:trHeight w:val="70"/>
        </w:trPr>
        <w:tc>
          <w:tcPr>
            <w:tcW w:w="1982" w:type="dxa"/>
            <w:vMerge/>
          </w:tcPr>
          <w:p w:rsidR="004A1C22" w:rsidRPr="004A1C22" w:rsidRDefault="004A1C22" w:rsidP="00F678B9">
            <w:pPr>
              <w:tabs>
                <w:tab w:val="clear" w:pos="-2268"/>
                <w:tab w:val="center" w:pos="4536"/>
                <w:tab w:val="right" w:pos="9072"/>
              </w:tabs>
              <w:jc w:val="left"/>
              <w:rPr>
                <w:rFonts w:ascii="Times New Roman" w:hAnsi="Times New Roman"/>
                <w:sz w:val="20"/>
                <w:lang w:eastAsia="de-DE"/>
              </w:rPr>
            </w:pPr>
          </w:p>
        </w:tc>
        <w:tc>
          <w:tcPr>
            <w:tcW w:w="1373" w:type="dxa"/>
            <w:vAlign w:val="center"/>
          </w:tcPr>
          <w:p w:rsidR="004A1C22" w:rsidRPr="004A1C22" w:rsidRDefault="004A1C22" w:rsidP="00F678B9">
            <w:pPr>
              <w:tabs>
                <w:tab w:val="clear" w:pos="-2268"/>
                <w:tab w:val="center" w:pos="4536"/>
                <w:tab w:val="right" w:pos="9072"/>
              </w:tabs>
              <w:jc w:val="left"/>
              <w:rPr>
                <w:rFonts w:ascii="Times New Roman" w:hAnsi="Times New Roman"/>
                <w:sz w:val="20"/>
                <w:lang w:eastAsia="de-DE"/>
              </w:rPr>
            </w:pPr>
            <w:r w:rsidRPr="004A1C22">
              <w:rPr>
                <w:rFonts w:ascii="Times New Roman" w:hAnsi="Times New Roman"/>
                <w:sz w:val="20"/>
                <w:lang w:eastAsia="de-DE"/>
              </w:rPr>
              <w:t>IČ:</w:t>
            </w:r>
          </w:p>
        </w:tc>
        <w:tc>
          <w:tcPr>
            <w:tcW w:w="4753" w:type="dxa"/>
          </w:tcPr>
          <w:p w:rsidR="004A1C22" w:rsidRPr="004A1C22" w:rsidRDefault="004A1C22" w:rsidP="00F678B9">
            <w:pPr>
              <w:widowControl w:val="0"/>
              <w:tabs>
                <w:tab w:val="clear" w:pos="-2268"/>
              </w:tabs>
              <w:autoSpaceDE w:val="0"/>
              <w:autoSpaceDN w:val="0"/>
              <w:adjustRightInd w:val="0"/>
              <w:rPr>
                <w:rFonts w:ascii="Times New Roman" w:hAnsi="Times New Roman"/>
                <w:b/>
                <w:sz w:val="20"/>
                <w:lang w:eastAsia="de-DE"/>
              </w:rPr>
            </w:pPr>
            <w:r w:rsidRPr="004A1C22">
              <w:rPr>
                <w:rFonts w:ascii="Times New Roman" w:hAnsi="Times New Roman"/>
                <w:b/>
                <w:sz w:val="20"/>
                <w:lang w:eastAsia="de-DE"/>
              </w:rPr>
              <w:t>652 697 05</w:t>
            </w:r>
          </w:p>
        </w:tc>
        <w:tc>
          <w:tcPr>
            <w:tcW w:w="800" w:type="dxa"/>
            <w:vMerge/>
          </w:tcPr>
          <w:p w:rsidR="004A1C22" w:rsidRPr="004A1C22" w:rsidRDefault="004A1C22" w:rsidP="00F678B9">
            <w:pPr>
              <w:tabs>
                <w:tab w:val="clear" w:pos="-2268"/>
                <w:tab w:val="center" w:pos="4536"/>
                <w:tab w:val="right" w:pos="9072"/>
              </w:tabs>
              <w:jc w:val="left"/>
              <w:rPr>
                <w:rFonts w:ascii="Times New Roman" w:hAnsi="Times New Roman"/>
                <w:sz w:val="20"/>
                <w:lang w:eastAsia="de-DE"/>
              </w:rPr>
            </w:pPr>
          </w:p>
        </w:tc>
        <w:tc>
          <w:tcPr>
            <w:tcW w:w="800" w:type="dxa"/>
            <w:vMerge/>
          </w:tcPr>
          <w:p w:rsidR="004A1C22" w:rsidRPr="004A1C22" w:rsidRDefault="004A1C22" w:rsidP="00F678B9">
            <w:pPr>
              <w:tabs>
                <w:tab w:val="clear" w:pos="-2268"/>
                <w:tab w:val="center" w:pos="4536"/>
                <w:tab w:val="right" w:pos="9072"/>
              </w:tabs>
              <w:jc w:val="left"/>
              <w:rPr>
                <w:rFonts w:ascii="Times New Roman" w:hAnsi="Times New Roman"/>
                <w:sz w:val="20"/>
                <w:lang w:eastAsia="de-DE"/>
              </w:rPr>
            </w:pPr>
          </w:p>
        </w:tc>
      </w:tr>
    </w:tbl>
    <w:p w:rsidR="004A1C22" w:rsidRDefault="004A1C22" w:rsidP="004A1C22">
      <w:pPr>
        <w:jc w:val="center"/>
        <w:rPr>
          <w:b/>
          <w:sz w:val="24"/>
          <w:szCs w:val="24"/>
        </w:rPr>
      </w:pPr>
    </w:p>
    <w:p w:rsidR="00D046AD" w:rsidRDefault="004A1C22" w:rsidP="004A1C22">
      <w:pPr>
        <w:jc w:val="center"/>
        <w:rPr>
          <w:b/>
          <w:sz w:val="28"/>
          <w:szCs w:val="28"/>
        </w:rPr>
      </w:pPr>
      <w:r w:rsidRPr="00FC34E1">
        <w:rPr>
          <w:b/>
          <w:sz w:val="28"/>
          <w:szCs w:val="28"/>
        </w:rPr>
        <w:t>Prezenční lis</w:t>
      </w:r>
      <w:r w:rsidR="00910667">
        <w:rPr>
          <w:b/>
          <w:sz w:val="28"/>
          <w:szCs w:val="28"/>
        </w:rPr>
        <w:t>tina účastníků školení BOZP</w:t>
      </w:r>
      <w:r w:rsidR="00D046AD">
        <w:rPr>
          <w:b/>
          <w:sz w:val="28"/>
          <w:szCs w:val="28"/>
        </w:rPr>
        <w:t xml:space="preserve"> v rámci řidičů referentů</w:t>
      </w:r>
    </w:p>
    <w:p w:rsidR="004A1C22" w:rsidRPr="00D046AD" w:rsidRDefault="00D046AD" w:rsidP="004A1C22">
      <w:pPr>
        <w:jc w:val="center"/>
        <w:rPr>
          <w:sz w:val="20"/>
        </w:rPr>
      </w:pPr>
      <w:r w:rsidRPr="00D046AD">
        <w:rPr>
          <w:sz w:val="20"/>
        </w:rPr>
        <w:t>(prezenční listina je součástí osnovy školení)</w:t>
      </w:r>
      <w:r w:rsidR="00910667" w:rsidRPr="00D046AD">
        <w:rPr>
          <w:sz w:val="20"/>
        </w:rPr>
        <w:t xml:space="preserve"> </w:t>
      </w:r>
    </w:p>
    <w:p w:rsidR="004A1C22" w:rsidRPr="00FC34E1" w:rsidRDefault="004A1C22" w:rsidP="004A1C22">
      <w:pPr>
        <w:jc w:val="center"/>
      </w:pPr>
    </w:p>
    <w:p w:rsidR="004A1C22" w:rsidRPr="00FC34E1" w:rsidRDefault="004A1C22" w:rsidP="004A1C22"/>
    <w:p w:rsidR="004A1C22" w:rsidRPr="00D046AD" w:rsidRDefault="004A1C22" w:rsidP="004A1C22">
      <w:pPr>
        <w:rPr>
          <w:i/>
        </w:rPr>
      </w:pPr>
      <w:r w:rsidRPr="00D046AD">
        <w:rPr>
          <w:i/>
        </w:rPr>
        <w:t>Zaměstnanec svým podpisem potvrzuje,</w:t>
      </w:r>
      <w:r w:rsidR="00910667" w:rsidRPr="00D046AD">
        <w:rPr>
          <w:i/>
        </w:rPr>
        <w:t xml:space="preserve"> </w:t>
      </w:r>
      <w:r w:rsidRPr="00D046AD">
        <w:rPr>
          <w:i/>
        </w:rPr>
        <w:t>že byl seznámen s požadavky právních a ostatních předpisů k zajištění bezpečnosti a ochrany</w:t>
      </w:r>
      <w:r w:rsidR="00910667" w:rsidRPr="00D046AD">
        <w:rPr>
          <w:i/>
        </w:rPr>
        <w:t xml:space="preserve"> zdraví</w:t>
      </w:r>
      <w:r w:rsidRPr="00D046AD">
        <w:rPr>
          <w:i/>
        </w:rPr>
        <w:t xml:space="preserve"> při práci a požární ochrany</w:t>
      </w:r>
      <w:r w:rsidR="00D046AD" w:rsidRPr="00D046AD">
        <w:rPr>
          <w:i/>
        </w:rPr>
        <w:t xml:space="preserve">, </w:t>
      </w:r>
      <w:r w:rsidR="006D6FD2" w:rsidRPr="00D046AD">
        <w:rPr>
          <w:i/>
        </w:rPr>
        <w:t xml:space="preserve">s příslušnou </w:t>
      </w:r>
      <w:r w:rsidRPr="00D046AD">
        <w:rPr>
          <w:i/>
        </w:rPr>
        <w:t>dokumentací BOZP</w:t>
      </w:r>
      <w:r w:rsidR="00910667" w:rsidRPr="00D046AD">
        <w:rPr>
          <w:i/>
        </w:rPr>
        <w:t xml:space="preserve">, s riziky souvisejícími s používáním vozidel </w:t>
      </w:r>
      <w:r w:rsidR="00D046AD" w:rsidRPr="00D046AD">
        <w:rPr>
          <w:i/>
        </w:rPr>
        <w:t>v rámci pracovní</w:t>
      </w:r>
      <w:r w:rsidR="00910667" w:rsidRPr="00D046AD">
        <w:rPr>
          <w:i/>
        </w:rPr>
        <w:t xml:space="preserve"> cesty</w:t>
      </w:r>
      <w:r w:rsidR="00D046AD" w:rsidRPr="00D046AD">
        <w:rPr>
          <w:i/>
        </w:rPr>
        <w:t>.</w:t>
      </w:r>
    </w:p>
    <w:p w:rsidR="00D046AD" w:rsidRPr="00FC34E1" w:rsidRDefault="00D046AD" w:rsidP="004A1C22"/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35"/>
        <w:gridCol w:w="1276"/>
        <w:gridCol w:w="2410"/>
        <w:gridCol w:w="1559"/>
        <w:gridCol w:w="1559"/>
      </w:tblGrid>
      <w:tr w:rsidR="009A10D0" w:rsidRPr="00FC34E1" w:rsidTr="009A10D0">
        <w:trPr>
          <w:trHeight w:val="445"/>
        </w:trPr>
        <w:tc>
          <w:tcPr>
            <w:tcW w:w="2835" w:type="dxa"/>
            <w:vAlign w:val="center"/>
          </w:tcPr>
          <w:p w:rsidR="009A10D0" w:rsidRPr="007D1244" w:rsidRDefault="009A10D0" w:rsidP="00F678B9">
            <w:pPr>
              <w:jc w:val="center"/>
              <w:rPr>
                <w:b/>
                <w:i/>
                <w:szCs w:val="22"/>
              </w:rPr>
            </w:pPr>
            <w:r w:rsidRPr="007D1244">
              <w:rPr>
                <w:b/>
                <w:i/>
                <w:szCs w:val="22"/>
              </w:rPr>
              <w:t>Jméno a příjmení zaměstnance</w:t>
            </w:r>
          </w:p>
        </w:tc>
        <w:tc>
          <w:tcPr>
            <w:tcW w:w="1276" w:type="dxa"/>
            <w:vAlign w:val="center"/>
          </w:tcPr>
          <w:p w:rsidR="009A10D0" w:rsidRPr="007D1244" w:rsidRDefault="009A10D0" w:rsidP="00F678B9">
            <w:pPr>
              <w:jc w:val="center"/>
              <w:rPr>
                <w:b/>
                <w:i/>
                <w:szCs w:val="22"/>
              </w:rPr>
            </w:pPr>
            <w:r w:rsidRPr="007D1244">
              <w:rPr>
                <w:b/>
                <w:i/>
                <w:szCs w:val="22"/>
              </w:rPr>
              <w:t>Osobní číslo</w:t>
            </w:r>
          </w:p>
        </w:tc>
        <w:tc>
          <w:tcPr>
            <w:tcW w:w="2410" w:type="dxa"/>
          </w:tcPr>
          <w:p w:rsidR="009A10D0" w:rsidRPr="007D1244" w:rsidRDefault="009A10D0" w:rsidP="00F678B9">
            <w:pPr>
              <w:jc w:val="center"/>
              <w:rPr>
                <w:b/>
                <w:i/>
                <w:szCs w:val="22"/>
              </w:rPr>
            </w:pPr>
            <w:r w:rsidRPr="007D1244">
              <w:rPr>
                <w:b/>
                <w:i/>
                <w:szCs w:val="22"/>
              </w:rPr>
              <w:t>Podpis zaměstnance</w:t>
            </w:r>
          </w:p>
        </w:tc>
        <w:tc>
          <w:tcPr>
            <w:tcW w:w="1559" w:type="dxa"/>
          </w:tcPr>
          <w:p w:rsidR="009A10D0" w:rsidRPr="007D1244" w:rsidRDefault="009A10D0" w:rsidP="00F678B9">
            <w:pPr>
              <w:jc w:val="center"/>
              <w:rPr>
                <w:b/>
                <w:i/>
                <w:szCs w:val="22"/>
              </w:rPr>
            </w:pPr>
            <w:r w:rsidRPr="007D1244">
              <w:rPr>
                <w:b/>
                <w:i/>
                <w:szCs w:val="22"/>
              </w:rPr>
              <w:t>útvar</w:t>
            </w:r>
          </w:p>
        </w:tc>
        <w:tc>
          <w:tcPr>
            <w:tcW w:w="1559" w:type="dxa"/>
          </w:tcPr>
          <w:p w:rsidR="009A10D0" w:rsidRPr="007D1244" w:rsidRDefault="009A10D0" w:rsidP="00F678B9">
            <w:pPr>
              <w:jc w:val="center"/>
              <w:rPr>
                <w:b/>
                <w:i/>
                <w:szCs w:val="22"/>
              </w:rPr>
            </w:pPr>
            <w:r w:rsidRPr="007D1244">
              <w:rPr>
                <w:b/>
                <w:i/>
                <w:szCs w:val="22"/>
              </w:rPr>
              <w:t>datum</w:t>
            </w:r>
          </w:p>
        </w:tc>
      </w:tr>
      <w:tr w:rsidR="009A10D0" w:rsidRPr="00FC34E1" w:rsidTr="009A10D0">
        <w:trPr>
          <w:trHeight w:val="397"/>
        </w:trPr>
        <w:tc>
          <w:tcPr>
            <w:tcW w:w="2835" w:type="dxa"/>
            <w:vAlign w:val="center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2410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</w:tr>
      <w:tr w:rsidR="009A10D0" w:rsidRPr="00FC34E1" w:rsidTr="009A10D0">
        <w:trPr>
          <w:trHeight w:val="397"/>
        </w:trPr>
        <w:tc>
          <w:tcPr>
            <w:tcW w:w="2835" w:type="dxa"/>
            <w:vAlign w:val="center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2410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</w:tr>
      <w:tr w:rsidR="009A10D0" w:rsidRPr="00FC34E1" w:rsidTr="009A10D0">
        <w:trPr>
          <w:trHeight w:val="397"/>
        </w:trPr>
        <w:tc>
          <w:tcPr>
            <w:tcW w:w="2835" w:type="dxa"/>
            <w:vAlign w:val="center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2410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</w:tr>
      <w:tr w:rsidR="009A10D0" w:rsidRPr="00FC34E1" w:rsidTr="009A10D0">
        <w:trPr>
          <w:trHeight w:val="397"/>
        </w:trPr>
        <w:tc>
          <w:tcPr>
            <w:tcW w:w="2835" w:type="dxa"/>
            <w:vAlign w:val="center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2410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</w:tr>
      <w:tr w:rsidR="009A10D0" w:rsidRPr="00FC34E1" w:rsidTr="009A10D0">
        <w:trPr>
          <w:trHeight w:val="397"/>
        </w:trPr>
        <w:tc>
          <w:tcPr>
            <w:tcW w:w="2835" w:type="dxa"/>
            <w:vAlign w:val="center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2410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</w:tr>
      <w:tr w:rsidR="009A10D0" w:rsidRPr="00FC34E1" w:rsidTr="009A10D0">
        <w:trPr>
          <w:trHeight w:val="397"/>
        </w:trPr>
        <w:tc>
          <w:tcPr>
            <w:tcW w:w="2835" w:type="dxa"/>
            <w:vAlign w:val="center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2410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</w:tr>
      <w:tr w:rsidR="009A10D0" w:rsidRPr="00FC34E1" w:rsidTr="009A10D0">
        <w:trPr>
          <w:trHeight w:val="397"/>
        </w:trPr>
        <w:tc>
          <w:tcPr>
            <w:tcW w:w="2835" w:type="dxa"/>
            <w:vAlign w:val="center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2410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</w:tr>
      <w:tr w:rsidR="009A10D0" w:rsidRPr="00FC34E1" w:rsidTr="009A10D0">
        <w:trPr>
          <w:trHeight w:val="397"/>
        </w:trPr>
        <w:tc>
          <w:tcPr>
            <w:tcW w:w="2835" w:type="dxa"/>
            <w:vAlign w:val="center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2410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</w:tr>
      <w:tr w:rsidR="009A10D0" w:rsidRPr="00FC34E1" w:rsidTr="009A10D0">
        <w:trPr>
          <w:trHeight w:val="397"/>
        </w:trPr>
        <w:tc>
          <w:tcPr>
            <w:tcW w:w="2835" w:type="dxa"/>
            <w:vAlign w:val="center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2410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</w:tr>
      <w:tr w:rsidR="009A10D0" w:rsidRPr="00FC34E1" w:rsidTr="009A10D0">
        <w:trPr>
          <w:trHeight w:val="397"/>
        </w:trPr>
        <w:tc>
          <w:tcPr>
            <w:tcW w:w="2835" w:type="dxa"/>
            <w:vAlign w:val="center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2410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</w:tr>
      <w:tr w:rsidR="009A10D0" w:rsidRPr="00FC34E1" w:rsidTr="009A10D0">
        <w:trPr>
          <w:trHeight w:val="397"/>
        </w:trPr>
        <w:tc>
          <w:tcPr>
            <w:tcW w:w="2835" w:type="dxa"/>
            <w:vAlign w:val="center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2410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</w:tr>
      <w:tr w:rsidR="009A10D0" w:rsidRPr="00FC34E1" w:rsidTr="009A10D0">
        <w:trPr>
          <w:trHeight w:val="397"/>
        </w:trPr>
        <w:tc>
          <w:tcPr>
            <w:tcW w:w="2835" w:type="dxa"/>
            <w:vAlign w:val="center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2410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</w:tr>
      <w:tr w:rsidR="009A10D0" w:rsidRPr="00FC34E1" w:rsidTr="009A10D0">
        <w:trPr>
          <w:trHeight w:val="397"/>
        </w:trPr>
        <w:tc>
          <w:tcPr>
            <w:tcW w:w="2835" w:type="dxa"/>
            <w:vAlign w:val="center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2410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</w:tr>
      <w:tr w:rsidR="009A10D0" w:rsidRPr="00FC34E1" w:rsidTr="009A10D0">
        <w:trPr>
          <w:trHeight w:val="397"/>
        </w:trPr>
        <w:tc>
          <w:tcPr>
            <w:tcW w:w="2835" w:type="dxa"/>
            <w:vAlign w:val="center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2410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</w:tr>
      <w:tr w:rsidR="009A10D0" w:rsidRPr="00FC34E1" w:rsidTr="009A10D0">
        <w:trPr>
          <w:trHeight w:val="397"/>
        </w:trPr>
        <w:tc>
          <w:tcPr>
            <w:tcW w:w="2835" w:type="dxa"/>
            <w:vAlign w:val="center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2410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</w:tr>
      <w:tr w:rsidR="009A10D0" w:rsidRPr="00FC34E1" w:rsidTr="009A10D0">
        <w:trPr>
          <w:trHeight w:val="397"/>
        </w:trPr>
        <w:tc>
          <w:tcPr>
            <w:tcW w:w="2835" w:type="dxa"/>
            <w:vAlign w:val="center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2410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</w:tr>
      <w:tr w:rsidR="009A10D0" w:rsidRPr="00FC34E1" w:rsidTr="009A10D0">
        <w:trPr>
          <w:trHeight w:val="397"/>
        </w:trPr>
        <w:tc>
          <w:tcPr>
            <w:tcW w:w="2835" w:type="dxa"/>
            <w:vAlign w:val="center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2410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</w:tr>
      <w:tr w:rsidR="009A10D0" w:rsidRPr="00FC34E1" w:rsidTr="009A10D0">
        <w:trPr>
          <w:trHeight w:val="397"/>
        </w:trPr>
        <w:tc>
          <w:tcPr>
            <w:tcW w:w="2835" w:type="dxa"/>
            <w:vAlign w:val="center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2410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</w:tr>
      <w:tr w:rsidR="009A10D0" w:rsidRPr="00FC34E1" w:rsidTr="009A10D0">
        <w:trPr>
          <w:trHeight w:val="397"/>
        </w:trPr>
        <w:tc>
          <w:tcPr>
            <w:tcW w:w="2835" w:type="dxa"/>
            <w:vAlign w:val="center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2410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</w:tr>
      <w:tr w:rsidR="009A10D0" w:rsidRPr="00FC34E1" w:rsidTr="009A10D0">
        <w:trPr>
          <w:trHeight w:val="397"/>
        </w:trPr>
        <w:tc>
          <w:tcPr>
            <w:tcW w:w="2835" w:type="dxa"/>
            <w:vAlign w:val="center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2410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</w:tr>
      <w:tr w:rsidR="009A10D0" w:rsidRPr="00FC34E1" w:rsidTr="009A10D0">
        <w:trPr>
          <w:trHeight w:val="397"/>
        </w:trPr>
        <w:tc>
          <w:tcPr>
            <w:tcW w:w="2835" w:type="dxa"/>
            <w:vAlign w:val="center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2410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A10D0" w:rsidRPr="00910667" w:rsidRDefault="009A10D0" w:rsidP="00F678B9">
            <w:pPr>
              <w:rPr>
                <w:color w:val="FF0000"/>
                <w:sz w:val="24"/>
                <w:szCs w:val="24"/>
              </w:rPr>
            </w:pPr>
          </w:p>
        </w:tc>
      </w:tr>
    </w:tbl>
    <w:p w:rsidR="00417497" w:rsidRDefault="00417497" w:rsidP="004A1C22">
      <w:pPr>
        <w:jc w:val="left"/>
        <w:rPr>
          <w:b/>
          <w:sz w:val="24"/>
          <w:szCs w:val="24"/>
        </w:rPr>
      </w:pPr>
    </w:p>
    <w:p w:rsidR="00D046AD" w:rsidRDefault="00CE15DE" w:rsidP="004A1C22">
      <w:pPr>
        <w:jc w:val="left"/>
        <w:rPr>
          <w:sz w:val="24"/>
          <w:szCs w:val="24"/>
        </w:rPr>
      </w:pPr>
      <w:r>
        <w:rPr>
          <w:sz w:val="24"/>
          <w:szCs w:val="24"/>
        </w:rPr>
        <w:t>Podpis š</w:t>
      </w:r>
      <w:r w:rsidR="00D046AD" w:rsidRPr="00D046AD">
        <w:rPr>
          <w:sz w:val="24"/>
          <w:szCs w:val="24"/>
        </w:rPr>
        <w:t>kolitel</w:t>
      </w:r>
      <w:r>
        <w:rPr>
          <w:sz w:val="24"/>
          <w:szCs w:val="24"/>
        </w:rPr>
        <w:t>e</w:t>
      </w:r>
      <w:r w:rsidR="00D046AD" w:rsidRPr="00D046AD">
        <w:rPr>
          <w:sz w:val="24"/>
          <w:szCs w:val="24"/>
        </w:rPr>
        <w:t>, lektor</w:t>
      </w:r>
      <w:r>
        <w:rPr>
          <w:sz w:val="24"/>
          <w:szCs w:val="24"/>
        </w:rPr>
        <w:t>a</w:t>
      </w:r>
      <w:r w:rsidR="00D046AD" w:rsidRPr="00D046AD">
        <w:rPr>
          <w:sz w:val="24"/>
          <w:szCs w:val="24"/>
        </w:rPr>
        <w:t xml:space="preserve">: </w:t>
      </w:r>
    </w:p>
    <w:p w:rsidR="00D046AD" w:rsidRDefault="00D046AD" w:rsidP="004A1C22">
      <w:pPr>
        <w:jc w:val="left"/>
        <w:rPr>
          <w:sz w:val="24"/>
          <w:szCs w:val="24"/>
        </w:rPr>
      </w:pPr>
    </w:p>
    <w:p w:rsidR="003B487B" w:rsidRPr="00633F66" w:rsidRDefault="00633F66" w:rsidP="00633F66">
      <w:pPr>
        <w:pStyle w:val="Caption"/>
        <w:rPr>
          <w:b/>
          <w:i/>
          <w:sz w:val="24"/>
          <w:szCs w:val="24"/>
        </w:rPr>
      </w:pPr>
      <w:bookmarkStart w:id="55" w:name="_Toc69387076"/>
      <w:r w:rsidRPr="00633F66">
        <w:rPr>
          <w:b/>
          <w:sz w:val="24"/>
          <w:szCs w:val="24"/>
        </w:rPr>
        <w:t xml:space="preserve">Příloha </w:t>
      </w:r>
      <w:r w:rsidRPr="00633F66">
        <w:rPr>
          <w:b/>
          <w:sz w:val="24"/>
          <w:szCs w:val="24"/>
        </w:rPr>
        <w:fldChar w:fldCharType="begin"/>
      </w:r>
      <w:r w:rsidRPr="00633F66">
        <w:rPr>
          <w:b/>
          <w:sz w:val="24"/>
          <w:szCs w:val="24"/>
        </w:rPr>
        <w:instrText xml:space="preserve"> SEQ Příloha \* ARABIC </w:instrText>
      </w:r>
      <w:r w:rsidRPr="00633F66">
        <w:rPr>
          <w:b/>
          <w:sz w:val="24"/>
          <w:szCs w:val="24"/>
        </w:rPr>
        <w:fldChar w:fldCharType="separate"/>
      </w:r>
      <w:r w:rsidR="004F2C3D">
        <w:rPr>
          <w:b/>
          <w:noProof/>
          <w:sz w:val="24"/>
          <w:szCs w:val="24"/>
        </w:rPr>
        <w:t>3</w:t>
      </w:r>
      <w:r w:rsidRPr="00633F66">
        <w:rPr>
          <w:b/>
          <w:sz w:val="24"/>
          <w:szCs w:val="24"/>
        </w:rPr>
        <w:fldChar w:fldCharType="end"/>
      </w:r>
      <w:r w:rsidR="003B487B" w:rsidRPr="00633F66">
        <w:rPr>
          <w:b/>
          <w:sz w:val="24"/>
          <w:szCs w:val="24"/>
        </w:rPr>
        <w:t xml:space="preserve">: </w:t>
      </w:r>
      <w:r w:rsidR="00332992" w:rsidRPr="00633F66">
        <w:rPr>
          <w:b/>
          <w:i/>
          <w:sz w:val="24"/>
          <w:szCs w:val="24"/>
        </w:rPr>
        <w:t>Osvědčení</w:t>
      </w:r>
      <w:bookmarkEnd w:id="55"/>
    </w:p>
    <w:p w:rsidR="00376332" w:rsidRPr="00332992" w:rsidRDefault="00376332" w:rsidP="003B487B">
      <w:pPr>
        <w:pStyle w:val="Organizace"/>
        <w:jc w:val="left"/>
        <w:rPr>
          <w:rFonts w:ascii="Arial" w:hAnsi="Arial" w:cs="Arial"/>
          <w:b w:val="0"/>
          <w:sz w:val="36"/>
          <w:szCs w:val="36"/>
        </w:rPr>
      </w:pPr>
    </w:p>
    <w:p w:rsidR="00E213BF" w:rsidRPr="00821355" w:rsidRDefault="00E213BF" w:rsidP="00E213BF">
      <w:pPr>
        <w:pStyle w:val="Organizace"/>
        <w:rPr>
          <w:rFonts w:ascii="Times New Roman" w:hAnsi="Times New Roman"/>
          <w:sz w:val="36"/>
          <w:szCs w:val="36"/>
        </w:rPr>
      </w:pPr>
      <w:r w:rsidRPr="00821355">
        <w:rPr>
          <w:rFonts w:ascii="Times New Roman" w:hAnsi="Times New Roman"/>
          <w:sz w:val="36"/>
          <w:szCs w:val="36"/>
        </w:rPr>
        <w:t>Fakultní nemocnice Brno</w:t>
      </w:r>
    </w:p>
    <w:p w:rsidR="00E213BF" w:rsidRPr="00821355" w:rsidRDefault="00E213BF" w:rsidP="00E213BF">
      <w:pPr>
        <w:jc w:val="center"/>
        <w:rPr>
          <w:rFonts w:ascii="Times New Roman" w:hAnsi="Times New Roman"/>
          <w:sz w:val="24"/>
          <w:szCs w:val="24"/>
        </w:rPr>
      </w:pPr>
      <w:r w:rsidRPr="00821355">
        <w:rPr>
          <w:rFonts w:ascii="Times New Roman" w:hAnsi="Times New Roman"/>
          <w:sz w:val="24"/>
          <w:szCs w:val="24"/>
        </w:rPr>
        <w:t>Jihlavská 20, 625 00 Brno</w:t>
      </w:r>
    </w:p>
    <w:p w:rsidR="00E213BF" w:rsidRPr="0067326F" w:rsidRDefault="00E213BF" w:rsidP="00E213BF">
      <w:pPr>
        <w:rPr>
          <w:rFonts w:ascii="Times New Roman" w:hAnsi="Times New Roman"/>
          <w:sz w:val="40"/>
          <w:szCs w:val="40"/>
        </w:rPr>
      </w:pPr>
    </w:p>
    <w:p w:rsidR="00E213BF" w:rsidRPr="0067326F" w:rsidRDefault="00E213BF" w:rsidP="00E213BF">
      <w:pPr>
        <w:jc w:val="center"/>
        <w:rPr>
          <w:rFonts w:ascii="Times New Roman" w:hAnsi="Times New Roman"/>
          <w:sz w:val="40"/>
          <w:szCs w:val="40"/>
        </w:rPr>
      </w:pPr>
    </w:p>
    <w:p w:rsidR="00E213BF" w:rsidRPr="00821355" w:rsidRDefault="00E213BF" w:rsidP="00E213BF">
      <w:pPr>
        <w:jc w:val="center"/>
        <w:rPr>
          <w:rFonts w:ascii="Times New Roman" w:hAnsi="Times New Roman"/>
          <w:sz w:val="28"/>
          <w:szCs w:val="28"/>
        </w:rPr>
      </w:pPr>
      <w:r w:rsidRPr="00821355">
        <w:rPr>
          <w:rFonts w:ascii="Times New Roman" w:hAnsi="Times New Roman"/>
          <w:sz w:val="28"/>
          <w:szCs w:val="28"/>
        </w:rPr>
        <w:t>vydává</w:t>
      </w:r>
    </w:p>
    <w:p w:rsidR="00E213BF" w:rsidRDefault="00E213BF" w:rsidP="00E213BF"/>
    <w:p w:rsidR="00E213BF" w:rsidRDefault="00E213BF" w:rsidP="00E213BF">
      <w:pPr>
        <w:jc w:val="center"/>
      </w:pPr>
    </w:p>
    <w:p w:rsidR="00E213BF" w:rsidRPr="0067326F" w:rsidRDefault="00E213BF" w:rsidP="00E213BF">
      <w:pPr>
        <w:pStyle w:val="Osvedceni"/>
        <w:rPr>
          <w:rFonts w:ascii="Times New Roman" w:hAnsi="Times New Roman"/>
          <w:sz w:val="48"/>
          <w:szCs w:val="48"/>
        </w:rPr>
      </w:pPr>
      <w:r w:rsidRPr="0067326F">
        <w:rPr>
          <w:rFonts w:ascii="Times New Roman" w:hAnsi="Times New Roman"/>
          <w:sz w:val="48"/>
          <w:szCs w:val="48"/>
        </w:rPr>
        <w:t>OSVĚDČENÍ</w:t>
      </w:r>
    </w:p>
    <w:p w:rsidR="00E213BF" w:rsidRDefault="00E213BF" w:rsidP="00E213BF"/>
    <w:p w:rsidR="00E213BF" w:rsidRDefault="00E213BF" w:rsidP="00E213BF">
      <w:pPr>
        <w:jc w:val="center"/>
      </w:pPr>
    </w:p>
    <w:p w:rsidR="00E213BF" w:rsidRPr="0067326F" w:rsidRDefault="00E213BF" w:rsidP="00E213BF">
      <w:pPr>
        <w:jc w:val="center"/>
        <w:rPr>
          <w:rFonts w:ascii="Times New Roman" w:hAnsi="Times New Roman"/>
        </w:rPr>
      </w:pPr>
      <w:r w:rsidRPr="0067326F">
        <w:rPr>
          <w:rFonts w:ascii="Times New Roman" w:hAnsi="Times New Roman"/>
        </w:rPr>
        <w:t>potvrzující, že</w:t>
      </w:r>
    </w:p>
    <w:p w:rsidR="00E213BF" w:rsidRPr="0067326F" w:rsidRDefault="00E213BF" w:rsidP="00E213BF">
      <w:pPr>
        <w:jc w:val="center"/>
        <w:rPr>
          <w:rFonts w:ascii="Times New Roman" w:hAnsi="Times New Roman"/>
        </w:rPr>
      </w:pPr>
    </w:p>
    <w:p w:rsidR="00E213BF" w:rsidRPr="0067326F" w:rsidRDefault="00E213BF" w:rsidP="00E213BF">
      <w:pPr>
        <w:jc w:val="center"/>
        <w:rPr>
          <w:rFonts w:ascii="Times New Roman" w:hAnsi="Times New Roman"/>
        </w:rPr>
      </w:pPr>
    </w:p>
    <w:p w:rsidR="00E213BF" w:rsidRPr="004F3AD6" w:rsidRDefault="004F3AD6" w:rsidP="00E213BF">
      <w:pPr>
        <w:jc w:val="center"/>
        <w:rPr>
          <w:rFonts w:ascii="Times New Roman" w:hAnsi="Times New Roman"/>
          <w:sz w:val="28"/>
          <w:szCs w:val="28"/>
        </w:rPr>
      </w:pPr>
      <w:r w:rsidRPr="004F3AD6">
        <w:rPr>
          <w:rFonts w:ascii="Times New Roman" w:hAnsi="Times New Roman"/>
          <w:sz w:val="28"/>
          <w:szCs w:val="28"/>
        </w:rPr>
        <w:t>jméno</w:t>
      </w:r>
      <w:r>
        <w:rPr>
          <w:rFonts w:ascii="Times New Roman" w:hAnsi="Times New Roman"/>
          <w:sz w:val="28"/>
          <w:szCs w:val="28"/>
        </w:rPr>
        <w:t xml:space="preserve"> ………………….</w:t>
      </w:r>
    </w:p>
    <w:p w:rsidR="00E213BF" w:rsidRPr="0067326F" w:rsidRDefault="00E213BF" w:rsidP="00E213BF">
      <w:pPr>
        <w:pStyle w:val="Popisky"/>
        <w:rPr>
          <w:rFonts w:ascii="Times New Roman" w:hAnsi="Times New Roman"/>
        </w:rPr>
      </w:pPr>
    </w:p>
    <w:p w:rsidR="00E213BF" w:rsidRPr="0067326F" w:rsidRDefault="00E213BF" w:rsidP="00E213BF">
      <w:pPr>
        <w:pStyle w:val="Popisky"/>
        <w:rPr>
          <w:rFonts w:ascii="Times New Roman" w:hAnsi="Times New Roman"/>
        </w:rPr>
      </w:pPr>
    </w:p>
    <w:p w:rsidR="00E213BF" w:rsidRPr="0067326F" w:rsidRDefault="008B5400" w:rsidP="00E213BF">
      <w:pPr>
        <w:pStyle w:val="Popisky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os. číslo…………..</w:t>
      </w:r>
    </w:p>
    <w:p w:rsidR="00E213BF" w:rsidRPr="0067326F" w:rsidRDefault="00E213BF" w:rsidP="00E213BF">
      <w:pPr>
        <w:rPr>
          <w:rFonts w:ascii="Times New Roman" w:hAnsi="Times New Roman"/>
        </w:rPr>
      </w:pPr>
    </w:p>
    <w:p w:rsidR="00E213BF" w:rsidRPr="0067326F" w:rsidRDefault="00E213BF" w:rsidP="00E213BF">
      <w:pPr>
        <w:pStyle w:val="Kurz-dodatek"/>
        <w:rPr>
          <w:rFonts w:ascii="Times New Roman" w:hAnsi="Times New Roman"/>
          <w:b w:val="0"/>
        </w:rPr>
      </w:pPr>
      <w:r w:rsidRPr="0067326F">
        <w:rPr>
          <w:rFonts w:ascii="Times New Roman" w:hAnsi="Times New Roman"/>
          <w:b w:val="0"/>
        </w:rPr>
        <w:t>úspěšně absolvoval</w:t>
      </w:r>
      <w:r w:rsidR="008B5400">
        <w:rPr>
          <w:rFonts w:ascii="Times New Roman" w:hAnsi="Times New Roman"/>
          <w:b w:val="0"/>
        </w:rPr>
        <w:t>/la</w:t>
      </w:r>
      <w:r w:rsidRPr="0067326F">
        <w:rPr>
          <w:rFonts w:ascii="Times New Roman" w:hAnsi="Times New Roman"/>
          <w:b w:val="0"/>
        </w:rPr>
        <w:t xml:space="preserve">  e - L kurz bě</w:t>
      </w:r>
      <w:r w:rsidR="001C35E5">
        <w:rPr>
          <w:rFonts w:ascii="Times New Roman" w:hAnsi="Times New Roman"/>
          <w:b w:val="0"/>
        </w:rPr>
        <w:t>žící v termínu  ………. –  ……. 202.</w:t>
      </w:r>
    </w:p>
    <w:p w:rsidR="00E213BF" w:rsidRPr="0067326F" w:rsidRDefault="00E213BF" w:rsidP="00E213BF">
      <w:pPr>
        <w:pStyle w:val="Kurz-dodatek"/>
        <w:rPr>
          <w:rFonts w:ascii="Times New Roman" w:hAnsi="Times New Roman"/>
          <w:b w:val="0"/>
        </w:rPr>
      </w:pPr>
    </w:p>
    <w:p w:rsidR="00E213BF" w:rsidRPr="0067326F" w:rsidRDefault="00E213BF" w:rsidP="00E213BF">
      <w:pPr>
        <w:jc w:val="center"/>
        <w:rPr>
          <w:rFonts w:ascii="Times New Roman" w:hAnsi="Times New Roman"/>
        </w:rPr>
      </w:pPr>
    </w:p>
    <w:p w:rsidR="00E213BF" w:rsidRPr="0067326F" w:rsidRDefault="00E213BF" w:rsidP="00E213BF">
      <w:pPr>
        <w:jc w:val="center"/>
        <w:rPr>
          <w:rFonts w:ascii="Times New Roman" w:hAnsi="Times New Roman"/>
        </w:rPr>
      </w:pPr>
    </w:p>
    <w:p w:rsidR="00E213BF" w:rsidRPr="004F3AD6" w:rsidRDefault="0067326F" w:rsidP="004F3AD6">
      <w:pPr>
        <w:pStyle w:val="Kurz"/>
        <w:rPr>
          <w:rFonts w:ascii="Times New Roman" w:hAnsi="Times New Roman"/>
          <w:i/>
        </w:rPr>
      </w:pPr>
      <w:r w:rsidRPr="0067326F">
        <w:rPr>
          <w:rFonts w:ascii="Times New Roman" w:hAnsi="Times New Roman"/>
          <w:i/>
        </w:rPr>
        <w:t>Školení řidičů referentů</w:t>
      </w:r>
    </w:p>
    <w:p w:rsidR="00E213BF" w:rsidRPr="0067326F" w:rsidRDefault="00E213BF" w:rsidP="00E213BF">
      <w:pPr>
        <w:jc w:val="center"/>
        <w:rPr>
          <w:rFonts w:ascii="Times New Roman" w:hAnsi="Times New Roman"/>
        </w:rPr>
      </w:pPr>
    </w:p>
    <w:p w:rsidR="00E213BF" w:rsidRPr="0067326F" w:rsidRDefault="00E213BF" w:rsidP="00E213BF">
      <w:pPr>
        <w:pStyle w:val="Popisky"/>
        <w:jc w:val="left"/>
        <w:rPr>
          <w:rFonts w:ascii="Times New Roman" w:hAnsi="Times New Roman"/>
        </w:rPr>
      </w:pPr>
    </w:p>
    <w:p w:rsidR="00E213BF" w:rsidRPr="0067326F" w:rsidRDefault="00E213BF" w:rsidP="00E213BF">
      <w:pPr>
        <w:pStyle w:val="Popisky"/>
        <w:rPr>
          <w:rFonts w:ascii="Times New Roman" w:hAnsi="Times New Roman"/>
        </w:rPr>
      </w:pPr>
      <w:r w:rsidRPr="0067326F">
        <w:rPr>
          <w:rFonts w:ascii="Times New Roman" w:hAnsi="Times New Roman"/>
        </w:rPr>
        <w:t>datum vydání osvědčení</w:t>
      </w:r>
    </w:p>
    <w:p w:rsidR="00E213BF" w:rsidRPr="0067326F" w:rsidRDefault="00E213BF" w:rsidP="00E213BF">
      <w:pPr>
        <w:pStyle w:val="Popisky"/>
        <w:rPr>
          <w:rFonts w:ascii="Times New Roman" w:hAnsi="Times New Roman"/>
        </w:rPr>
      </w:pPr>
    </w:p>
    <w:p w:rsidR="00E213BF" w:rsidRPr="0067326F" w:rsidRDefault="00E213BF" w:rsidP="00E213BF">
      <w:pPr>
        <w:pStyle w:val="Popisky"/>
        <w:rPr>
          <w:rFonts w:ascii="Times New Roman" w:hAnsi="Times New Roman"/>
          <w:b/>
          <w:sz w:val="22"/>
          <w:szCs w:val="22"/>
        </w:rPr>
      </w:pPr>
      <w:r w:rsidRPr="0067326F">
        <w:rPr>
          <w:rFonts w:ascii="Times New Roman" w:hAnsi="Times New Roman"/>
          <w:b/>
          <w:sz w:val="22"/>
          <w:szCs w:val="22"/>
        </w:rPr>
        <w:t>………….</w:t>
      </w:r>
    </w:p>
    <w:p w:rsidR="00E213BF" w:rsidRPr="0067326F" w:rsidRDefault="00E213BF" w:rsidP="00E213BF">
      <w:pPr>
        <w:pStyle w:val="Popisky"/>
        <w:rPr>
          <w:rFonts w:ascii="Times New Roman" w:hAnsi="Times New Roman"/>
        </w:rPr>
      </w:pPr>
    </w:p>
    <w:p w:rsidR="00E213BF" w:rsidRDefault="00821355" w:rsidP="00E213BF">
      <w:pPr>
        <w:pStyle w:val="Popisky"/>
      </w:pPr>
      <w:r>
        <w:t>p</w:t>
      </w:r>
      <w:r w:rsidR="004F3AD6">
        <w:t>latnost školení 2 roky</w:t>
      </w:r>
    </w:p>
    <w:p w:rsidR="00E213BF" w:rsidRDefault="00CD7FFA" w:rsidP="002F4A35">
      <w:pPr>
        <w:pStyle w:val="Popisky"/>
        <w:jc w:val="both"/>
      </w:pPr>
      <w:r>
        <w:rPr>
          <w:noProof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123190</wp:posOffset>
            </wp:positionV>
            <wp:extent cx="1024890" cy="1036320"/>
            <wp:effectExtent l="0" t="0" r="0" b="0"/>
            <wp:wrapSquare wrapText="bothSides"/>
            <wp:docPr id="398" name="obrázek 13" descr="FN Brno_modra_ctver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13" descr="FN Brno_modra_ctverec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89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213BF" w:rsidRDefault="00E213BF" w:rsidP="00E213BF">
      <w:pPr>
        <w:pStyle w:val="Popisky"/>
      </w:pPr>
    </w:p>
    <w:p w:rsidR="00E213BF" w:rsidRDefault="00E213BF" w:rsidP="00E213BF">
      <w:pPr>
        <w:pStyle w:val="Popisky"/>
      </w:pPr>
    </w:p>
    <w:p w:rsidR="00E213BF" w:rsidRDefault="00E213BF" w:rsidP="00E213BF">
      <w:pPr>
        <w:pStyle w:val="Popisky"/>
      </w:pPr>
    </w:p>
    <w:p w:rsidR="00E213BF" w:rsidRDefault="00E213BF" w:rsidP="00E213BF">
      <w:pPr>
        <w:pStyle w:val="Popisky"/>
        <w:rPr>
          <w:noProof/>
        </w:rPr>
      </w:pPr>
      <w:r>
        <w:tab/>
      </w:r>
      <w:r>
        <w:tab/>
      </w:r>
    </w:p>
    <w:p w:rsidR="00E213BF" w:rsidRDefault="00CD7FFA" w:rsidP="00E213BF">
      <w:pPr>
        <w:pStyle w:val="Popisky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4504055</wp:posOffset>
                </wp:positionH>
                <wp:positionV relativeFrom="paragraph">
                  <wp:posOffset>109855</wp:posOffset>
                </wp:positionV>
                <wp:extent cx="1309370" cy="1038225"/>
                <wp:effectExtent l="0" t="0" r="0" b="0"/>
                <wp:wrapNone/>
                <wp:docPr id="305160785" name="Rectangle 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9370" cy="1038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122FAF" id="Rectangle 400" o:spid="_x0000_s1026" style="position:absolute;margin-left:354.65pt;margin-top:8.65pt;width:103.1pt;height:81.7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541655</wp:posOffset>
                </wp:positionH>
                <wp:positionV relativeFrom="paragraph">
                  <wp:posOffset>100330</wp:posOffset>
                </wp:positionV>
                <wp:extent cx="1309370" cy="1038225"/>
                <wp:effectExtent l="0" t="0" r="0" b="0"/>
                <wp:wrapNone/>
                <wp:docPr id="1757948102" name="Rectangle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9370" cy="1038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03C5D9" id="Rectangle 399" o:spid="_x0000_s1026" style="position:absolute;margin-left:42.65pt;margin-top:7.9pt;width:103.1pt;height:81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" stroked="f"/>
            </w:pict>
          </mc:Fallback>
        </mc:AlternateContent>
      </w:r>
    </w:p>
    <w:p w:rsidR="00E213BF" w:rsidRDefault="00E213BF" w:rsidP="00E213BF">
      <w:pPr>
        <w:pStyle w:val="Popisky"/>
      </w:pPr>
      <w:r>
        <w:tab/>
      </w:r>
      <w:r w:rsidR="00CD7FFA" w:rsidRPr="006E6917">
        <w:rPr>
          <w:noProof/>
        </w:rPr>
        <w:drawing>
          <wp:inline distT="0" distB="0" distL="0" distR="0">
            <wp:extent cx="1219200" cy="904875"/>
            <wp:effectExtent l="0" t="0" r="0" b="0"/>
            <wp:docPr id="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 w:rsidR="00CD7FFA" w:rsidRPr="006E6917">
        <w:rPr>
          <w:noProof/>
        </w:rPr>
        <w:drawing>
          <wp:inline distT="0" distB="0" distL="0" distR="0">
            <wp:extent cx="1514475" cy="923925"/>
            <wp:effectExtent l="0" t="0" r="0" b="0"/>
            <wp:docPr id="4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13BF" w:rsidRDefault="00CD7FFA" w:rsidP="00E213BF">
      <w:pPr>
        <w:pStyle w:val="Popisky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1" locked="0" layoutInCell="1" allowOverlap="1">
                <wp:simplePos x="0" y="0"/>
                <wp:positionH relativeFrom="column">
                  <wp:posOffset>674370</wp:posOffset>
                </wp:positionH>
                <wp:positionV relativeFrom="paragraph">
                  <wp:posOffset>38100</wp:posOffset>
                </wp:positionV>
                <wp:extent cx="2083435" cy="687070"/>
                <wp:effectExtent l="0" t="0" r="0" b="0"/>
                <wp:wrapNone/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3435" cy="687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13BF" w:rsidRDefault="00E213BF" w:rsidP="00E213B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left:0;text-align:left;margin-left:53.1pt;margin-top:3pt;width:164.05pt;height:54.1pt;z-index:-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" strokecolor="window">
                <v:textbox>
                  <w:txbxContent>
                    <w:p w:rsidR="00E213BF" w:rsidRDefault="00E213BF" w:rsidP="00E213BF"/>
                  </w:txbxContent>
                </v:textbox>
              </v:shape>
            </w:pict>
          </mc:Fallback>
        </mc:AlternateContent>
      </w:r>
      <w:r w:rsidR="00E213BF">
        <w:t>……………………………………………………</w:t>
      </w:r>
      <w:r w:rsidR="00E213BF">
        <w:tab/>
      </w:r>
      <w:r w:rsidR="00E213BF">
        <w:tab/>
      </w:r>
      <w:r w:rsidR="00E213BF">
        <w:tab/>
      </w:r>
      <w:r w:rsidR="00E213BF">
        <w:tab/>
      </w:r>
      <w:r w:rsidR="00E213BF">
        <w:tab/>
        <w:t>………………………………………….</w:t>
      </w:r>
    </w:p>
    <w:p w:rsidR="00E213BF" w:rsidRDefault="00E213BF" w:rsidP="00E213BF">
      <w:pPr>
        <w:pStyle w:val="Popisky"/>
        <w:jc w:val="left"/>
      </w:pPr>
    </w:p>
    <w:p w:rsidR="00E213BF" w:rsidRDefault="00E213BF" w:rsidP="00E213BF">
      <w:pPr>
        <w:pStyle w:val="Popisky"/>
        <w:tabs>
          <w:tab w:val="left" w:pos="180"/>
          <w:tab w:val="right" w:leader="dot" w:pos="3060"/>
          <w:tab w:val="left" w:pos="6120"/>
          <w:tab w:val="right" w:leader="dot" w:pos="9000"/>
        </w:tabs>
        <w:jc w:val="left"/>
      </w:pPr>
      <w:r>
        <w:tab/>
      </w:r>
    </w:p>
    <w:p w:rsidR="00417497" w:rsidRDefault="00E213BF" w:rsidP="00E213BF">
      <w:pPr>
        <w:pStyle w:val="Lektor"/>
        <w:tabs>
          <w:tab w:val="clear" w:pos="1440"/>
          <w:tab w:val="clear" w:pos="7740"/>
          <w:tab w:val="center" w:pos="1620"/>
          <w:tab w:val="center" w:pos="7560"/>
        </w:tabs>
      </w:pPr>
      <w:r>
        <w:tab/>
      </w:r>
      <w:r>
        <w:rPr>
          <w:b w:val="0"/>
          <w:sz w:val="20"/>
        </w:rPr>
        <w:t>odborný lektor</w:t>
      </w:r>
      <w:r w:rsidR="00EB4A37">
        <w:rPr>
          <w:b w:val="0"/>
          <w:sz w:val="20"/>
        </w:rPr>
        <w:t xml:space="preserve"> OBPT</w:t>
      </w:r>
      <w:r>
        <w:tab/>
      </w:r>
      <w:r w:rsidR="005202EE">
        <w:t xml:space="preserve">                    </w:t>
      </w:r>
      <w:r>
        <w:rPr>
          <w:b w:val="0"/>
          <w:sz w:val="20"/>
        </w:rPr>
        <w:t>vedoucí Úseku vzdělávání</w:t>
      </w:r>
    </w:p>
    <w:p w:rsidR="003B487B" w:rsidRDefault="003B487B" w:rsidP="003B487B">
      <w:pPr>
        <w:jc w:val="left"/>
        <w:rPr>
          <w:b/>
          <w:sz w:val="24"/>
          <w:szCs w:val="24"/>
        </w:rPr>
      </w:pPr>
    </w:p>
    <w:p w:rsidR="003C2951" w:rsidRPr="00633F66" w:rsidRDefault="004F2C3D" w:rsidP="004F2C3D">
      <w:pPr>
        <w:pStyle w:val="Caption"/>
        <w:rPr>
          <w:b/>
          <w:sz w:val="24"/>
          <w:szCs w:val="24"/>
        </w:rPr>
      </w:pPr>
      <w:bookmarkStart w:id="56" w:name="_Toc69387077"/>
      <w:r w:rsidRPr="004F2C3D">
        <w:rPr>
          <w:b/>
          <w:sz w:val="24"/>
          <w:szCs w:val="24"/>
        </w:rPr>
        <w:t xml:space="preserve">Příloha </w:t>
      </w:r>
      <w:r w:rsidRPr="004F2C3D">
        <w:rPr>
          <w:b/>
          <w:sz w:val="24"/>
          <w:szCs w:val="24"/>
        </w:rPr>
        <w:fldChar w:fldCharType="begin"/>
      </w:r>
      <w:r w:rsidRPr="004F2C3D">
        <w:rPr>
          <w:b/>
          <w:sz w:val="24"/>
          <w:szCs w:val="24"/>
        </w:rPr>
        <w:instrText xml:space="preserve"> SEQ Příloha \* ARABIC </w:instrText>
      </w:r>
      <w:r w:rsidRPr="004F2C3D">
        <w:rPr>
          <w:b/>
          <w:sz w:val="24"/>
          <w:szCs w:val="24"/>
        </w:rPr>
        <w:fldChar w:fldCharType="separate"/>
      </w:r>
      <w:r w:rsidRPr="004F2C3D">
        <w:rPr>
          <w:b/>
          <w:noProof/>
          <w:sz w:val="24"/>
          <w:szCs w:val="24"/>
        </w:rPr>
        <w:t>4</w:t>
      </w:r>
      <w:r w:rsidRPr="004F2C3D">
        <w:rPr>
          <w:b/>
          <w:sz w:val="24"/>
          <w:szCs w:val="24"/>
        </w:rPr>
        <w:fldChar w:fldCharType="end"/>
      </w:r>
      <w:r>
        <w:rPr>
          <w:b/>
          <w:sz w:val="24"/>
          <w:szCs w:val="24"/>
        </w:rPr>
        <w:t xml:space="preserve">: </w:t>
      </w:r>
      <w:r w:rsidR="003C2951" w:rsidRPr="00633F66">
        <w:rPr>
          <w:b/>
          <w:sz w:val="24"/>
          <w:szCs w:val="24"/>
        </w:rPr>
        <w:t>Seznámení s dokumentem systému řízení</w:t>
      </w:r>
      <w:bookmarkEnd w:id="51"/>
      <w:bookmarkEnd w:id="52"/>
      <w:r w:rsidR="00B61F06">
        <w:rPr>
          <w:b/>
          <w:sz w:val="24"/>
          <w:szCs w:val="24"/>
        </w:rPr>
        <w:t xml:space="preserve"> kvality</w:t>
      </w:r>
      <w:bookmarkEnd w:id="56"/>
    </w:p>
    <w:p w:rsidR="003C2951" w:rsidRPr="005A61D1" w:rsidRDefault="003C2951" w:rsidP="003C2951">
      <w:pPr>
        <w:pStyle w:val="Header"/>
        <w:tabs>
          <w:tab w:val="clear" w:pos="4536"/>
          <w:tab w:val="clear" w:pos="9072"/>
        </w:tabs>
        <w:rPr>
          <w:snapToGrid w:val="0"/>
          <w:color w:val="000000"/>
          <w:sz w:val="22"/>
          <w:lang w:eastAsia="en-US"/>
        </w:rPr>
      </w:pPr>
    </w:p>
    <w:tbl>
      <w:tblPr>
        <w:tblW w:w="0" w:type="auto"/>
        <w:tblInd w:w="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2765"/>
        <w:gridCol w:w="4734"/>
      </w:tblGrid>
      <w:tr w:rsidR="003C2951" w:rsidRPr="005A61D1" w:rsidTr="005E233E">
        <w:tblPrEx>
          <w:tblCellMar>
            <w:top w:w="0" w:type="dxa"/>
            <w:bottom w:w="0" w:type="dxa"/>
          </w:tblCellMar>
        </w:tblPrEx>
        <w:trPr>
          <w:trHeight w:val="431"/>
        </w:trPr>
        <w:tc>
          <w:tcPr>
            <w:tcW w:w="2765" w:type="dxa"/>
            <w:vAlign w:val="center"/>
          </w:tcPr>
          <w:p w:rsidR="003C2951" w:rsidRPr="005A61D1" w:rsidRDefault="003C2951" w:rsidP="005E233E">
            <w:pPr>
              <w:rPr>
                <w:b/>
              </w:rPr>
            </w:pPr>
            <w:r w:rsidRPr="005A61D1">
              <w:rPr>
                <w:b/>
              </w:rPr>
              <w:t>Název útvaru:</w:t>
            </w:r>
          </w:p>
        </w:tc>
        <w:tc>
          <w:tcPr>
            <w:tcW w:w="4734" w:type="dxa"/>
            <w:vAlign w:val="center"/>
          </w:tcPr>
          <w:p w:rsidR="003C2951" w:rsidRPr="005A61D1" w:rsidRDefault="00B61F06" w:rsidP="005E233E">
            <w:pPr>
              <w:rPr>
                <w:b/>
              </w:rPr>
            </w:pPr>
            <w:r>
              <w:rPr>
                <w:b/>
              </w:rPr>
              <w:t>Odbor hospodářsko-technické správy</w:t>
            </w:r>
          </w:p>
        </w:tc>
      </w:tr>
      <w:tr w:rsidR="003C2951" w:rsidRPr="005A61D1" w:rsidTr="005E233E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2765" w:type="dxa"/>
            <w:vAlign w:val="center"/>
          </w:tcPr>
          <w:p w:rsidR="003C2951" w:rsidRPr="005A61D1" w:rsidRDefault="003C2951" w:rsidP="005E233E">
            <w:pPr>
              <w:rPr>
                <w:b/>
              </w:rPr>
            </w:pPr>
            <w:r w:rsidRPr="005A61D1">
              <w:rPr>
                <w:b/>
              </w:rPr>
              <w:t>Nákladové středisko:</w:t>
            </w:r>
          </w:p>
        </w:tc>
        <w:tc>
          <w:tcPr>
            <w:tcW w:w="4734" w:type="dxa"/>
            <w:vAlign w:val="center"/>
          </w:tcPr>
          <w:p w:rsidR="003C2951" w:rsidRPr="005A61D1" w:rsidRDefault="00B61F06" w:rsidP="005E233E">
            <w:pPr>
              <w:rPr>
                <w:b/>
              </w:rPr>
            </w:pPr>
            <w:r>
              <w:rPr>
                <w:b/>
              </w:rPr>
              <w:t>NS 0178 – Oddělení bezpečnostních a požárních techniků</w:t>
            </w:r>
          </w:p>
        </w:tc>
      </w:tr>
      <w:tr w:rsidR="003C2951" w:rsidRPr="005A61D1" w:rsidTr="005E233E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2765" w:type="dxa"/>
            <w:vAlign w:val="center"/>
          </w:tcPr>
          <w:p w:rsidR="003C2951" w:rsidRPr="005A61D1" w:rsidRDefault="003C2951" w:rsidP="005E233E">
            <w:pPr>
              <w:rPr>
                <w:b/>
              </w:rPr>
            </w:pPr>
            <w:r w:rsidRPr="005A61D1">
              <w:rPr>
                <w:b/>
              </w:rPr>
              <w:t>Dokument předkládá:</w:t>
            </w:r>
          </w:p>
        </w:tc>
        <w:tc>
          <w:tcPr>
            <w:tcW w:w="4734" w:type="dxa"/>
            <w:vAlign w:val="center"/>
          </w:tcPr>
          <w:p w:rsidR="003C2951" w:rsidRPr="005A61D1" w:rsidRDefault="00B61F06" w:rsidP="005E233E">
            <w:pPr>
              <w:rPr>
                <w:b/>
              </w:rPr>
            </w:pPr>
            <w:r>
              <w:rPr>
                <w:b/>
              </w:rPr>
              <w:t>Jiří Novotný</w:t>
            </w:r>
          </w:p>
        </w:tc>
      </w:tr>
    </w:tbl>
    <w:p w:rsidR="003C2951" w:rsidRPr="005A61D1" w:rsidRDefault="003C2951" w:rsidP="003C2951">
      <w:pPr>
        <w:pStyle w:val="Header"/>
        <w:tabs>
          <w:tab w:val="clear" w:pos="4536"/>
          <w:tab w:val="clear" w:pos="9072"/>
        </w:tabs>
        <w:rPr>
          <w:snapToGrid w:val="0"/>
          <w:color w:val="000000"/>
          <w:sz w:val="22"/>
          <w:lang w:eastAsia="en-US"/>
        </w:rPr>
      </w:pPr>
    </w:p>
    <w:p w:rsidR="003C2951" w:rsidRPr="005A61D1" w:rsidRDefault="003C2951" w:rsidP="003C2951">
      <w:r w:rsidRPr="005A61D1">
        <w:t>Níže podepsaní zaměstnanci útvaru stvrzují svým podpisem, že byli seznámeni s obsahem dokumentu</w:t>
      </w:r>
    </w:p>
    <w:p w:rsidR="003C2951" w:rsidRPr="005A61D1" w:rsidRDefault="003C2951" w:rsidP="003C2951">
      <w:pPr>
        <w:pStyle w:val="Header"/>
        <w:tabs>
          <w:tab w:val="clear" w:pos="4536"/>
          <w:tab w:val="clear" w:pos="9072"/>
        </w:tabs>
        <w:rPr>
          <w:snapToGrid w:val="0"/>
          <w:color w:val="000000"/>
          <w:sz w:val="22"/>
          <w:lang w:eastAsia="en-US"/>
        </w:rPr>
      </w:pPr>
    </w:p>
    <w:tbl>
      <w:tblPr>
        <w:tblW w:w="0" w:type="auto"/>
        <w:tblInd w:w="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230"/>
      </w:tblGrid>
      <w:tr w:rsidR="003C2951" w:rsidRPr="005A61D1" w:rsidTr="005E233E">
        <w:tblPrEx>
          <w:tblCellMar>
            <w:top w:w="0" w:type="dxa"/>
            <w:bottom w:w="0" w:type="dxa"/>
          </w:tblCellMar>
        </w:tblPrEx>
        <w:trPr>
          <w:trHeight w:val="483"/>
        </w:trPr>
        <w:tc>
          <w:tcPr>
            <w:tcW w:w="7230" w:type="dxa"/>
            <w:vAlign w:val="center"/>
          </w:tcPr>
          <w:p w:rsidR="00E77536" w:rsidRDefault="00E77536" w:rsidP="00E77536">
            <w:pPr>
              <w:tabs>
                <w:tab w:val="clear" w:pos="-2268"/>
              </w:tabs>
              <w:autoSpaceDE w:val="0"/>
              <w:autoSpaceDN w:val="0"/>
              <w:adjustRightInd w:val="0"/>
              <w:spacing w:after="120" w:line="240" w:lineRule="atLeast"/>
              <w:jc w:val="center"/>
              <w:rPr>
                <w:rFonts w:cs="Arial"/>
                <w:b/>
                <w:bCs/>
                <w:color w:val="000000"/>
                <w:sz w:val="20"/>
              </w:rPr>
            </w:pPr>
            <w:r>
              <w:rPr>
                <w:rFonts w:cs="Arial"/>
                <w:b/>
                <w:bCs/>
                <w:color w:val="000000"/>
                <w:sz w:val="20"/>
              </w:rPr>
              <w:t>R/FN Brno/1470/7</w:t>
            </w:r>
          </w:p>
          <w:p w:rsidR="003C2951" w:rsidRPr="005A61D1" w:rsidRDefault="00E77536" w:rsidP="00E77536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b/>
              </w:rPr>
            </w:pPr>
            <w:r>
              <w:rPr>
                <w:rFonts w:cs="Arial"/>
                <w:b/>
                <w:bCs/>
                <w:color w:val="000000"/>
                <w:sz w:val="20"/>
              </w:rPr>
              <w:t>Vozidla využívaná pro pracovní cesty</w:t>
            </w:r>
          </w:p>
        </w:tc>
      </w:tr>
    </w:tbl>
    <w:p w:rsidR="003C2951" w:rsidRPr="005A61D1" w:rsidRDefault="003C2951" w:rsidP="003C2951">
      <w:pPr>
        <w:pStyle w:val="Header"/>
        <w:tabs>
          <w:tab w:val="clear" w:pos="4536"/>
          <w:tab w:val="clear" w:pos="9072"/>
        </w:tabs>
        <w:rPr>
          <w:snapToGrid w:val="0"/>
          <w:color w:val="000000"/>
          <w:sz w:val="22"/>
          <w:lang w:eastAsia="en-US"/>
        </w:rPr>
      </w:pPr>
    </w:p>
    <w:p w:rsidR="003C2951" w:rsidRPr="005A61D1" w:rsidRDefault="003C2951" w:rsidP="003C2951">
      <w:pPr>
        <w:pStyle w:val="BodyText"/>
      </w:pPr>
      <w:r w:rsidRPr="005A61D1">
        <w:t>a obsah v plném rozsahu pochopili a budou se jím ve své práci řídit.</w:t>
      </w:r>
    </w:p>
    <w:p w:rsidR="003C2951" w:rsidRPr="005A61D1" w:rsidRDefault="003C2951" w:rsidP="003C2951">
      <w:pPr>
        <w:pStyle w:val="Header"/>
        <w:tabs>
          <w:tab w:val="clear" w:pos="4536"/>
          <w:tab w:val="clear" w:pos="9072"/>
        </w:tabs>
        <w:rPr>
          <w:snapToGrid w:val="0"/>
          <w:color w:val="000000"/>
          <w:sz w:val="22"/>
          <w:lang w:eastAsia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14"/>
        <w:gridCol w:w="1021"/>
        <w:gridCol w:w="1529"/>
        <w:gridCol w:w="425"/>
        <w:gridCol w:w="1814"/>
        <w:gridCol w:w="1021"/>
        <w:gridCol w:w="1531"/>
      </w:tblGrid>
      <w:tr w:rsidR="003C2951" w:rsidRPr="005A61D1" w:rsidTr="005E233E">
        <w:tblPrEx>
          <w:tblCellMar>
            <w:top w:w="0" w:type="dxa"/>
            <w:bottom w:w="0" w:type="dxa"/>
          </w:tblCellMar>
        </w:tblPrEx>
        <w:trPr>
          <w:trHeight w:val="515"/>
        </w:trPr>
        <w:tc>
          <w:tcPr>
            <w:tcW w:w="1814" w:type="dxa"/>
            <w:tcBorders>
              <w:bottom w:val="nil"/>
            </w:tcBorders>
            <w:vAlign w:val="center"/>
          </w:tcPr>
          <w:p w:rsidR="003C2951" w:rsidRPr="005A61D1" w:rsidRDefault="003C2951" w:rsidP="005E233E">
            <w:pPr>
              <w:jc w:val="center"/>
            </w:pPr>
            <w:r w:rsidRPr="005A61D1">
              <w:t xml:space="preserve">Jméno, příjmení </w:t>
            </w:r>
            <w:r w:rsidRPr="005A61D1">
              <w:rPr>
                <w:sz w:val="18"/>
              </w:rPr>
              <w:t>(hůlkovým písmem)</w:t>
            </w:r>
          </w:p>
        </w:tc>
        <w:tc>
          <w:tcPr>
            <w:tcW w:w="1021" w:type="dxa"/>
            <w:tcBorders>
              <w:bottom w:val="nil"/>
            </w:tcBorders>
            <w:vAlign w:val="center"/>
          </w:tcPr>
          <w:p w:rsidR="003C2951" w:rsidRPr="005A61D1" w:rsidRDefault="003C2951" w:rsidP="005E233E">
            <w:pPr>
              <w:jc w:val="center"/>
            </w:pPr>
            <w:r w:rsidRPr="005A61D1">
              <w:t>Datum</w:t>
            </w:r>
          </w:p>
        </w:tc>
        <w:tc>
          <w:tcPr>
            <w:tcW w:w="1529" w:type="dxa"/>
            <w:tcBorders>
              <w:bottom w:val="nil"/>
            </w:tcBorders>
            <w:vAlign w:val="center"/>
          </w:tcPr>
          <w:p w:rsidR="003C2951" w:rsidRPr="005A61D1" w:rsidRDefault="003C2951" w:rsidP="005E233E">
            <w:pPr>
              <w:jc w:val="center"/>
            </w:pPr>
            <w:r w:rsidRPr="005A61D1">
              <w:t>Podpis</w:t>
            </w:r>
          </w:p>
        </w:tc>
        <w:tc>
          <w:tcPr>
            <w:tcW w:w="425" w:type="dxa"/>
            <w:tcBorders>
              <w:top w:val="nil"/>
              <w:bottom w:val="nil"/>
            </w:tcBorders>
            <w:vAlign w:val="center"/>
          </w:tcPr>
          <w:p w:rsidR="003C2951" w:rsidRPr="005A61D1" w:rsidRDefault="003C2951" w:rsidP="005E233E">
            <w:pPr>
              <w:jc w:val="center"/>
            </w:pPr>
          </w:p>
        </w:tc>
        <w:tc>
          <w:tcPr>
            <w:tcW w:w="1814" w:type="dxa"/>
            <w:tcBorders>
              <w:bottom w:val="nil"/>
            </w:tcBorders>
            <w:vAlign w:val="center"/>
          </w:tcPr>
          <w:p w:rsidR="003C2951" w:rsidRPr="005A61D1" w:rsidRDefault="003C2951" w:rsidP="005E233E">
            <w:pPr>
              <w:jc w:val="center"/>
            </w:pPr>
            <w:r w:rsidRPr="005A61D1">
              <w:t>Jméno, příjmení</w:t>
            </w:r>
          </w:p>
          <w:p w:rsidR="003C2951" w:rsidRPr="005A61D1" w:rsidRDefault="003C2951" w:rsidP="005E233E">
            <w:pPr>
              <w:jc w:val="center"/>
              <w:rPr>
                <w:sz w:val="18"/>
              </w:rPr>
            </w:pPr>
            <w:r w:rsidRPr="005A61D1">
              <w:rPr>
                <w:sz w:val="18"/>
              </w:rPr>
              <w:t>(hůlkovým písmem)</w:t>
            </w:r>
          </w:p>
        </w:tc>
        <w:tc>
          <w:tcPr>
            <w:tcW w:w="1021" w:type="dxa"/>
            <w:tcBorders>
              <w:bottom w:val="nil"/>
            </w:tcBorders>
            <w:vAlign w:val="center"/>
          </w:tcPr>
          <w:p w:rsidR="003C2951" w:rsidRPr="005A61D1" w:rsidRDefault="003C2951" w:rsidP="005E233E">
            <w:pPr>
              <w:jc w:val="center"/>
            </w:pPr>
            <w:r w:rsidRPr="005A61D1">
              <w:t>Datum</w:t>
            </w:r>
          </w:p>
        </w:tc>
        <w:tc>
          <w:tcPr>
            <w:tcW w:w="1531" w:type="dxa"/>
            <w:tcBorders>
              <w:bottom w:val="nil"/>
            </w:tcBorders>
            <w:vAlign w:val="center"/>
          </w:tcPr>
          <w:p w:rsidR="003C2951" w:rsidRPr="005A61D1" w:rsidRDefault="003C2951" w:rsidP="005E233E">
            <w:pPr>
              <w:jc w:val="center"/>
            </w:pPr>
            <w:r w:rsidRPr="005A61D1">
              <w:t>Podpis</w:t>
            </w:r>
          </w:p>
        </w:tc>
      </w:tr>
      <w:tr w:rsidR="003C2951" w:rsidRPr="005A61D1" w:rsidTr="005E233E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814" w:type="dxa"/>
            <w:tcBorders>
              <w:top w:val="single" w:sz="8" w:space="0" w:color="auto"/>
            </w:tcBorders>
            <w:vAlign w:val="center"/>
          </w:tcPr>
          <w:p w:rsidR="003C2951" w:rsidRPr="005A61D1" w:rsidRDefault="003C2951" w:rsidP="005E233E">
            <w:pPr>
              <w:pStyle w:val="Header"/>
              <w:tabs>
                <w:tab w:val="clear" w:pos="4536"/>
                <w:tab w:val="clear" w:pos="9072"/>
              </w:tabs>
              <w:rPr>
                <w:sz w:val="22"/>
              </w:rPr>
            </w:pPr>
          </w:p>
        </w:tc>
        <w:tc>
          <w:tcPr>
            <w:tcW w:w="1021" w:type="dxa"/>
            <w:tcBorders>
              <w:top w:val="single" w:sz="8" w:space="0" w:color="auto"/>
            </w:tcBorders>
            <w:vAlign w:val="center"/>
          </w:tcPr>
          <w:p w:rsidR="003C2951" w:rsidRPr="005A61D1" w:rsidRDefault="003C2951" w:rsidP="005E233E"/>
        </w:tc>
        <w:tc>
          <w:tcPr>
            <w:tcW w:w="1529" w:type="dxa"/>
            <w:tcBorders>
              <w:top w:val="single" w:sz="8" w:space="0" w:color="auto"/>
            </w:tcBorders>
            <w:vAlign w:val="center"/>
          </w:tcPr>
          <w:p w:rsidR="003C2951" w:rsidRPr="005A61D1" w:rsidRDefault="003C2951" w:rsidP="005E233E"/>
        </w:tc>
        <w:tc>
          <w:tcPr>
            <w:tcW w:w="425" w:type="dxa"/>
            <w:tcBorders>
              <w:top w:val="nil"/>
              <w:bottom w:val="nil"/>
            </w:tcBorders>
            <w:vAlign w:val="center"/>
          </w:tcPr>
          <w:p w:rsidR="003C2951" w:rsidRPr="005A61D1" w:rsidRDefault="003C2951" w:rsidP="005E233E"/>
        </w:tc>
        <w:tc>
          <w:tcPr>
            <w:tcW w:w="1814" w:type="dxa"/>
            <w:tcBorders>
              <w:top w:val="single" w:sz="8" w:space="0" w:color="auto"/>
            </w:tcBorders>
            <w:vAlign w:val="center"/>
          </w:tcPr>
          <w:p w:rsidR="003C2951" w:rsidRPr="005A61D1" w:rsidRDefault="003C2951" w:rsidP="005E233E"/>
        </w:tc>
        <w:tc>
          <w:tcPr>
            <w:tcW w:w="1021" w:type="dxa"/>
            <w:tcBorders>
              <w:top w:val="single" w:sz="8" w:space="0" w:color="auto"/>
            </w:tcBorders>
            <w:vAlign w:val="center"/>
          </w:tcPr>
          <w:p w:rsidR="003C2951" w:rsidRPr="005A61D1" w:rsidRDefault="003C2951" w:rsidP="005E233E"/>
        </w:tc>
        <w:tc>
          <w:tcPr>
            <w:tcW w:w="1531" w:type="dxa"/>
            <w:tcBorders>
              <w:top w:val="single" w:sz="8" w:space="0" w:color="auto"/>
            </w:tcBorders>
            <w:vAlign w:val="center"/>
          </w:tcPr>
          <w:p w:rsidR="003C2951" w:rsidRPr="005A61D1" w:rsidRDefault="003C2951" w:rsidP="005E233E"/>
        </w:tc>
      </w:tr>
      <w:tr w:rsidR="003C2951" w:rsidRPr="005A61D1" w:rsidTr="005E233E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814" w:type="dxa"/>
            <w:vAlign w:val="center"/>
          </w:tcPr>
          <w:p w:rsidR="003C2951" w:rsidRPr="005A61D1" w:rsidRDefault="003C2951" w:rsidP="005E233E"/>
        </w:tc>
        <w:tc>
          <w:tcPr>
            <w:tcW w:w="1021" w:type="dxa"/>
            <w:vAlign w:val="center"/>
          </w:tcPr>
          <w:p w:rsidR="003C2951" w:rsidRPr="005A61D1" w:rsidRDefault="003C2951" w:rsidP="005E233E"/>
        </w:tc>
        <w:tc>
          <w:tcPr>
            <w:tcW w:w="1529" w:type="dxa"/>
            <w:vAlign w:val="center"/>
          </w:tcPr>
          <w:p w:rsidR="003C2951" w:rsidRPr="005A61D1" w:rsidRDefault="003C2951" w:rsidP="005E233E"/>
        </w:tc>
        <w:tc>
          <w:tcPr>
            <w:tcW w:w="425" w:type="dxa"/>
            <w:tcBorders>
              <w:top w:val="nil"/>
              <w:bottom w:val="nil"/>
            </w:tcBorders>
            <w:vAlign w:val="center"/>
          </w:tcPr>
          <w:p w:rsidR="003C2951" w:rsidRPr="005A61D1" w:rsidRDefault="003C2951" w:rsidP="005E233E"/>
        </w:tc>
        <w:tc>
          <w:tcPr>
            <w:tcW w:w="1814" w:type="dxa"/>
            <w:vAlign w:val="center"/>
          </w:tcPr>
          <w:p w:rsidR="003C2951" w:rsidRPr="005A61D1" w:rsidRDefault="003C2951" w:rsidP="005E233E"/>
        </w:tc>
        <w:tc>
          <w:tcPr>
            <w:tcW w:w="1021" w:type="dxa"/>
            <w:vAlign w:val="center"/>
          </w:tcPr>
          <w:p w:rsidR="003C2951" w:rsidRPr="005A61D1" w:rsidRDefault="003C2951" w:rsidP="005E233E"/>
        </w:tc>
        <w:tc>
          <w:tcPr>
            <w:tcW w:w="1531" w:type="dxa"/>
            <w:vAlign w:val="center"/>
          </w:tcPr>
          <w:p w:rsidR="003C2951" w:rsidRPr="005A61D1" w:rsidRDefault="003C2951" w:rsidP="005E233E"/>
        </w:tc>
      </w:tr>
      <w:tr w:rsidR="000074CD" w:rsidRPr="005A61D1" w:rsidTr="005E233E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814" w:type="dxa"/>
            <w:vAlign w:val="center"/>
          </w:tcPr>
          <w:p w:rsidR="000074CD" w:rsidRPr="005A61D1" w:rsidRDefault="000074CD" w:rsidP="005E233E"/>
        </w:tc>
        <w:tc>
          <w:tcPr>
            <w:tcW w:w="1021" w:type="dxa"/>
            <w:vAlign w:val="center"/>
          </w:tcPr>
          <w:p w:rsidR="000074CD" w:rsidRPr="005A61D1" w:rsidRDefault="000074CD" w:rsidP="005E233E"/>
        </w:tc>
        <w:tc>
          <w:tcPr>
            <w:tcW w:w="1529" w:type="dxa"/>
            <w:vAlign w:val="center"/>
          </w:tcPr>
          <w:p w:rsidR="000074CD" w:rsidRPr="005A61D1" w:rsidRDefault="000074CD" w:rsidP="005E233E"/>
        </w:tc>
        <w:tc>
          <w:tcPr>
            <w:tcW w:w="425" w:type="dxa"/>
            <w:tcBorders>
              <w:top w:val="nil"/>
              <w:bottom w:val="nil"/>
            </w:tcBorders>
            <w:vAlign w:val="center"/>
          </w:tcPr>
          <w:p w:rsidR="000074CD" w:rsidRPr="005A61D1" w:rsidRDefault="000074CD" w:rsidP="005E233E"/>
        </w:tc>
        <w:tc>
          <w:tcPr>
            <w:tcW w:w="1814" w:type="dxa"/>
            <w:vAlign w:val="center"/>
          </w:tcPr>
          <w:p w:rsidR="000074CD" w:rsidRPr="005A61D1" w:rsidRDefault="000074CD" w:rsidP="005E233E"/>
        </w:tc>
        <w:tc>
          <w:tcPr>
            <w:tcW w:w="1021" w:type="dxa"/>
            <w:vAlign w:val="center"/>
          </w:tcPr>
          <w:p w:rsidR="000074CD" w:rsidRPr="005A61D1" w:rsidRDefault="000074CD" w:rsidP="005E233E"/>
        </w:tc>
        <w:tc>
          <w:tcPr>
            <w:tcW w:w="1531" w:type="dxa"/>
            <w:vAlign w:val="center"/>
          </w:tcPr>
          <w:p w:rsidR="000074CD" w:rsidRPr="005A61D1" w:rsidRDefault="000074CD" w:rsidP="005E233E"/>
        </w:tc>
      </w:tr>
      <w:tr w:rsidR="003C2951" w:rsidRPr="005A61D1" w:rsidTr="005E233E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814" w:type="dxa"/>
            <w:vAlign w:val="center"/>
          </w:tcPr>
          <w:p w:rsidR="003C2951" w:rsidRPr="005A61D1" w:rsidRDefault="003C2951" w:rsidP="005E233E"/>
        </w:tc>
        <w:tc>
          <w:tcPr>
            <w:tcW w:w="1021" w:type="dxa"/>
            <w:vAlign w:val="center"/>
          </w:tcPr>
          <w:p w:rsidR="003C2951" w:rsidRPr="005A61D1" w:rsidRDefault="003C2951" w:rsidP="005E233E"/>
        </w:tc>
        <w:tc>
          <w:tcPr>
            <w:tcW w:w="1529" w:type="dxa"/>
            <w:vAlign w:val="center"/>
          </w:tcPr>
          <w:p w:rsidR="003C2951" w:rsidRPr="005A61D1" w:rsidRDefault="003C2951" w:rsidP="005E233E"/>
        </w:tc>
        <w:tc>
          <w:tcPr>
            <w:tcW w:w="425" w:type="dxa"/>
            <w:tcBorders>
              <w:top w:val="nil"/>
              <w:bottom w:val="nil"/>
            </w:tcBorders>
            <w:vAlign w:val="center"/>
          </w:tcPr>
          <w:p w:rsidR="003C2951" w:rsidRPr="005A61D1" w:rsidRDefault="003C2951" w:rsidP="005E233E"/>
        </w:tc>
        <w:tc>
          <w:tcPr>
            <w:tcW w:w="1814" w:type="dxa"/>
            <w:vAlign w:val="center"/>
          </w:tcPr>
          <w:p w:rsidR="003C2951" w:rsidRPr="005A61D1" w:rsidRDefault="003C2951" w:rsidP="005E233E"/>
        </w:tc>
        <w:tc>
          <w:tcPr>
            <w:tcW w:w="1021" w:type="dxa"/>
            <w:vAlign w:val="center"/>
          </w:tcPr>
          <w:p w:rsidR="003C2951" w:rsidRPr="005A61D1" w:rsidRDefault="003C2951" w:rsidP="005E233E"/>
        </w:tc>
        <w:tc>
          <w:tcPr>
            <w:tcW w:w="1531" w:type="dxa"/>
            <w:vAlign w:val="center"/>
          </w:tcPr>
          <w:p w:rsidR="003C2951" w:rsidRPr="005A61D1" w:rsidRDefault="003C2951" w:rsidP="005E233E"/>
        </w:tc>
      </w:tr>
      <w:tr w:rsidR="003C2951" w:rsidRPr="005A61D1" w:rsidTr="005E233E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814" w:type="dxa"/>
            <w:vAlign w:val="center"/>
          </w:tcPr>
          <w:p w:rsidR="003C2951" w:rsidRPr="005A61D1" w:rsidRDefault="003C2951" w:rsidP="005E233E">
            <w:pPr>
              <w:pStyle w:val="Header"/>
              <w:tabs>
                <w:tab w:val="clear" w:pos="4536"/>
                <w:tab w:val="clear" w:pos="9072"/>
              </w:tabs>
              <w:rPr>
                <w:sz w:val="22"/>
              </w:rPr>
            </w:pPr>
          </w:p>
        </w:tc>
        <w:tc>
          <w:tcPr>
            <w:tcW w:w="1021" w:type="dxa"/>
            <w:vAlign w:val="center"/>
          </w:tcPr>
          <w:p w:rsidR="003C2951" w:rsidRPr="005A61D1" w:rsidRDefault="003C2951" w:rsidP="005E233E"/>
        </w:tc>
        <w:tc>
          <w:tcPr>
            <w:tcW w:w="1529" w:type="dxa"/>
            <w:vAlign w:val="center"/>
          </w:tcPr>
          <w:p w:rsidR="003C2951" w:rsidRPr="005A61D1" w:rsidRDefault="003C2951" w:rsidP="005E233E"/>
        </w:tc>
        <w:tc>
          <w:tcPr>
            <w:tcW w:w="425" w:type="dxa"/>
            <w:tcBorders>
              <w:top w:val="nil"/>
              <w:bottom w:val="nil"/>
            </w:tcBorders>
            <w:vAlign w:val="center"/>
          </w:tcPr>
          <w:p w:rsidR="003C2951" w:rsidRPr="005A61D1" w:rsidRDefault="003C2951" w:rsidP="005E233E"/>
        </w:tc>
        <w:tc>
          <w:tcPr>
            <w:tcW w:w="1814" w:type="dxa"/>
            <w:vAlign w:val="center"/>
          </w:tcPr>
          <w:p w:rsidR="003C2951" w:rsidRPr="005A61D1" w:rsidRDefault="003C2951" w:rsidP="005E233E"/>
        </w:tc>
        <w:tc>
          <w:tcPr>
            <w:tcW w:w="1021" w:type="dxa"/>
            <w:vAlign w:val="center"/>
          </w:tcPr>
          <w:p w:rsidR="003C2951" w:rsidRPr="005A61D1" w:rsidRDefault="003C2951" w:rsidP="005E233E"/>
        </w:tc>
        <w:tc>
          <w:tcPr>
            <w:tcW w:w="1531" w:type="dxa"/>
            <w:vAlign w:val="center"/>
          </w:tcPr>
          <w:p w:rsidR="003C2951" w:rsidRPr="005A61D1" w:rsidRDefault="003C2951" w:rsidP="005E233E"/>
        </w:tc>
      </w:tr>
      <w:tr w:rsidR="004F2C3D" w:rsidRPr="005A61D1" w:rsidTr="005E233E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814" w:type="dxa"/>
            <w:vAlign w:val="center"/>
          </w:tcPr>
          <w:p w:rsidR="004F2C3D" w:rsidRPr="005A61D1" w:rsidRDefault="004F2C3D" w:rsidP="005E233E">
            <w:pPr>
              <w:pStyle w:val="Header"/>
              <w:tabs>
                <w:tab w:val="clear" w:pos="4536"/>
                <w:tab w:val="clear" w:pos="9072"/>
              </w:tabs>
              <w:rPr>
                <w:sz w:val="22"/>
              </w:rPr>
            </w:pPr>
          </w:p>
        </w:tc>
        <w:tc>
          <w:tcPr>
            <w:tcW w:w="1021" w:type="dxa"/>
            <w:vAlign w:val="center"/>
          </w:tcPr>
          <w:p w:rsidR="004F2C3D" w:rsidRPr="005A61D1" w:rsidRDefault="004F2C3D" w:rsidP="005E233E"/>
        </w:tc>
        <w:tc>
          <w:tcPr>
            <w:tcW w:w="1529" w:type="dxa"/>
            <w:vAlign w:val="center"/>
          </w:tcPr>
          <w:p w:rsidR="004F2C3D" w:rsidRPr="005A61D1" w:rsidRDefault="004F2C3D" w:rsidP="005E233E"/>
        </w:tc>
        <w:tc>
          <w:tcPr>
            <w:tcW w:w="425" w:type="dxa"/>
            <w:tcBorders>
              <w:top w:val="nil"/>
              <w:bottom w:val="nil"/>
            </w:tcBorders>
            <w:vAlign w:val="center"/>
          </w:tcPr>
          <w:p w:rsidR="004F2C3D" w:rsidRPr="005A61D1" w:rsidRDefault="004F2C3D" w:rsidP="005E233E"/>
        </w:tc>
        <w:tc>
          <w:tcPr>
            <w:tcW w:w="1814" w:type="dxa"/>
            <w:vAlign w:val="center"/>
          </w:tcPr>
          <w:p w:rsidR="004F2C3D" w:rsidRPr="005A61D1" w:rsidRDefault="004F2C3D" w:rsidP="005E233E"/>
        </w:tc>
        <w:tc>
          <w:tcPr>
            <w:tcW w:w="1021" w:type="dxa"/>
            <w:vAlign w:val="center"/>
          </w:tcPr>
          <w:p w:rsidR="004F2C3D" w:rsidRPr="005A61D1" w:rsidRDefault="004F2C3D" w:rsidP="005E233E"/>
        </w:tc>
        <w:tc>
          <w:tcPr>
            <w:tcW w:w="1531" w:type="dxa"/>
            <w:vAlign w:val="center"/>
          </w:tcPr>
          <w:p w:rsidR="004F2C3D" w:rsidRPr="005A61D1" w:rsidRDefault="004F2C3D" w:rsidP="005E233E"/>
        </w:tc>
      </w:tr>
      <w:tr w:rsidR="004F2C3D" w:rsidRPr="005A61D1" w:rsidTr="005E233E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814" w:type="dxa"/>
            <w:vAlign w:val="center"/>
          </w:tcPr>
          <w:p w:rsidR="004F2C3D" w:rsidRPr="005A61D1" w:rsidRDefault="004F2C3D" w:rsidP="005E233E">
            <w:pPr>
              <w:pStyle w:val="Header"/>
              <w:tabs>
                <w:tab w:val="clear" w:pos="4536"/>
                <w:tab w:val="clear" w:pos="9072"/>
              </w:tabs>
              <w:rPr>
                <w:sz w:val="22"/>
              </w:rPr>
            </w:pPr>
          </w:p>
        </w:tc>
        <w:tc>
          <w:tcPr>
            <w:tcW w:w="1021" w:type="dxa"/>
            <w:vAlign w:val="center"/>
          </w:tcPr>
          <w:p w:rsidR="004F2C3D" w:rsidRPr="005A61D1" w:rsidRDefault="004F2C3D" w:rsidP="005E233E"/>
        </w:tc>
        <w:tc>
          <w:tcPr>
            <w:tcW w:w="1529" w:type="dxa"/>
            <w:vAlign w:val="center"/>
          </w:tcPr>
          <w:p w:rsidR="004F2C3D" w:rsidRPr="005A61D1" w:rsidRDefault="004F2C3D" w:rsidP="005E233E"/>
        </w:tc>
        <w:tc>
          <w:tcPr>
            <w:tcW w:w="425" w:type="dxa"/>
            <w:tcBorders>
              <w:top w:val="nil"/>
              <w:bottom w:val="nil"/>
            </w:tcBorders>
            <w:vAlign w:val="center"/>
          </w:tcPr>
          <w:p w:rsidR="004F2C3D" w:rsidRPr="005A61D1" w:rsidRDefault="004F2C3D" w:rsidP="005E233E"/>
        </w:tc>
        <w:tc>
          <w:tcPr>
            <w:tcW w:w="1814" w:type="dxa"/>
            <w:vAlign w:val="center"/>
          </w:tcPr>
          <w:p w:rsidR="004F2C3D" w:rsidRPr="005A61D1" w:rsidRDefault="004F2C3D" w:rsidP="005E233E"/>
        </w:tc>
        <w:tc>
          <w:tcPr>
            <w:tcW w:w="1021" w:type="dxa"/>
            <w:vAlign w:val="center"/>
          </w:tcPr>
          <w:p w:rsidR="004F2C3D" w:rsidRPr="005A61D1" w:rsidRDefault="004F2C3D" w:rsidP="005E233E"/>
        </w:tc>
        <w:tc>
          <w:tcPr>
            <w:tcW w:w="1531" w:type="dxa"/>
            <w:vAlign w:val="center"/>
          </w:tcPr>
          <w:p w:rsidR="004F2C3D" w:rsidRPr="005A61D1" w:rsidRDefault="004F2C3D" w:rsidP="005E233E"/>
        </w:tc>
      </w:tr>
      <w:tr w:rsidR="004F2C3D" w:rsidRPr="005A61D1" w:rsidTr="005E233E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814" w:type="dxa"/>
            <w:vAlign w:val="center"/>
          </w:tcPr>
          <w:p w:rsidR="004F2C3D" w:rsidRPr="005A61D1" w:rsidRDefault="004F2C3D" w:rsidP="005E233E">
            <w:pPr>
              <w:pStyle w:val="Header"/>
              <w:tabs>
                <w:tab w:val="clear" w:pos="4536"/>
                <w:tab w:val="clear" w:pos="9072"/>
              </w:tabs>
              <w:rPr>
                <w:sz w:val="22"/>
              </w:rPr>
            </w:pPr>
          </w:p>
        </w:tc>
        <w:tc>
          <w:tcPr>
            <w:tcW w:w="1021" w:type="dxa"/>
            <w:vAlign w:val="center"/>
          </w:tcPr>
          <w:p w:rsidR="004F2C3D" w:rsidRPr="005A61D1" w:rsidRDefault="004F2C3D" w:rsidP="005E233E"/>
        </w:tc>
        <w:tc>
          <w:tcPr>
            <w:tcW w:w="1529" w:type="dxa"/>
            <w:vAlign w:val="center"/>
          </w:tcPr>
          <w:p w:rsidR="004F2C3D" w:rsidRPr="005A61D1" w:rsidRDefault="004F2C3D" w:rsidP="005E233E"/>
        </w:tc>
        <w:tc>
          <w:tcPr>
            <w:tcW w:w="425" w:type="dxa"/>
            <w:tcBorders>
              <w:top w:val="nil"/>
              <w:bottom w:val="nil"/>
            </w:tcBorders>
            <w:vAlign w:val="center"/>
          </w:tcPr>
          <w:p w:rsidR="004F2C3D" w:rsidRPr="005A61D1" w:rsidRDefault="004F2C3D" w:rsidP="005E233E"/>
        </w:tc>
        <w:tc>
          <w:tcPr>
            <w:tcW w:w="1814" w:type="dxa"/>
            <w:vAlign w:val="center"/>
          </w:tcPr>
          <w:p w:rsidR="004F2C3D" w:rsidRPr="005A61D1" w:rsidRDefault="004F2C3D" w:rsidP="005E233E"/>
        </w:tc>
        <w:tc>
          <w:tcPr>
            <w:tcW w:w="1021" w:type="dxa"/>
            <w:vAlign w:val="center"/>
          </w:tcPr>
          <w:p w:rsidR="004F2C3D" w:rsidRPr="005A61D1" w:rsidRDefault="004F2C3D" w:rsidP="005E233E"/>
        </w:tc>
        <w:tc>
          <w:tcPr>
            <w:tcW w:w="1531" w:type="dxa"/>
            <w:vAlign w:val="center"/>
          </w:tcPr>
          <w:p w:rsidR="004F2C3D" w:rsidRPr="005A61D1" w:rsidRDefault="004F2C3D" w:rsidP="005E233E"/>
        </w:tc>
      </w:tr>
      <w:tr w:rsidR="004F2C3D" w:rsidRPr="005A61D1" w:rsidTr="005E233E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814" w:type="dxa"/>
            <w:vAlign w:val="center"/>
          </w:tcPr>
          <w:p w:rsidR="004F2C3D" w:rsidRPr="005A61D1" w:rsidRDefault="004F2C3D" w:rsidP="005E233E">
            <w:pPr>
              <w:pStyle w:val="Header"/>
              <w:tabs>
                <w:tab w:val="clear" w:pos="4536"/>
                <w:tab w:val="clear" w:pos="9072"/>
              </w:tabs>
              <w:rPr>
                <w:sz w:val="22"/>
              </w:rPr>
            </w:pPr>
          </w:p>
        </w:tc>
        <w:tc>
          <w:tcPr>
            <w:tcW w:w="1021" w:type="dxa"/>
            <w:vAlign w:val="center"/>
          </w:tcPr>
          <w:p w:rsidR="004F2C3D" w:rsidRPr="005A61D1" w:rsidRDefault="004F2C3D" w:rsidP="005E233E"/>
        </w:tc>
        <w:tc>
          <w:tcPr>
            <w:tcW w:w="1529" w:type="dxa"/>
            <w:vAlign w:val="center"/>
          </w:tcPr>
          <w:p w:rsidR="004F2C3D" w:rsidRPr="005A61D1" w:rsidRDefault="004F2C3D" w:rsidP="005E233E"/>
        </w:tc>
        <w:tc>
          <w:tcPr>
            <w:tcW w:w="425" w:type="dxa"/>
            <w:tcBorders>
              <w:top w:val="nil"/>
              <w:bottom w:val="nil"/>
            </w:tcBorders>
            <w:vAlign w:val="center"/>
          </w:tcPr>
          <w:p w:rsidR="004F2C3D" w:rsidRPr="005A61D1" w:rsidRDefault="004F2C3D" w:rsidP="005E233E"/>
        </w:tc>
        <w:tc>
          <w:tcPr>
            <w:tcW w:w="1814" w:type="dxa"/>
            <w:vAlign w:val="center"/>
          </w:tcPr>
          <w:p w:rsidR="004F2C3D" w:rsidRPr="005A61D1" w:rsidRDefault="004F2C3D" w:rsidP="005E233E"/>
        </w:tc>
        <w:tc>
          <w:tcPr>
            <w:tcW w:w="1021" w:type="dxa"/>
            <w:vAlign w:val="center"/>
          </w:tcPr>
          <w:p w:rsidR="004F2C3D" w:rsidRPr="005A61D1" w:rsidRDefault="004F2C3D" w:rsidP="005E233E"/>
        </w:tc>
        <w:tc>
          <w:tcPr>
            <w:tcW w:w="1531" w:type="dxa"/>
            <w:vAlign w:val="center"/>
          </w:tcPr>
          <w:p w:rsidR="004F2C3D" w:rsidRPr="005A61D1" w:rsidRDefault="004F2C3D" w:rsidP="005E233E"/>
        </w:tc>
      </w:tr>
      <w:tr w:rsidR="004F2C3D" w:rsidRPr="005A61D1" w:rsidTr="005E233E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814" w:type="dxa"/>
            <w:vAlign w:val="center"/>
          </w:tcPr>
          <w:p w:rsidR="004F2C3D" w:rsidRPr="005A61D1" w:rsidRDefault="004F2C3D" w:rsidP="005E233E">
            <w:pPr>
              <w:pStyle w:val="Header"/>
              <w:tabs>
                <w:tab w:val="clear" w:pos="4536"/>
                <w:tab w:val="clear" w:pos="9072"/>
              </w:tabs>
              <w:rPr>
                <w:sz w:val="22"/>
              </w:rPr>
            </w:pPr>
          </w:p>
        </w:tc>
        <w:tc>
          <w:tcPr>
            <w:tcW w:w="1021" w:type="dxa"/>
            <w:vAlign w:val="center"/>
          </w:tcPr>
          <w:p w:rsidR="004F2C3D" w:rsidRPr="005A61D1" w:rsidRDefault="004F2C3D" w:rsidP="005E233E"/>
        </w:tc>
        <w:tc>
          <w:tcPr>
            <w:tcW w:w="1529" w:type="dxa"/>
            <w:vAlign w:val="center"/>
          </w:tcPr>
          <w:p w:rsidR="004F2C3D" w:rsidRPr="005A61D1" w:rsidRDefault="004F2C3D" w:rsidP="005E233E"/>
        </w:tc>
        <w:tc>
          <w:tcPr>
            <w:tcW w:w="425" w:type="dxa"/>
            <w:tcBorders>
              <w:top w:val="nil"/>
              <w:bottom w:val="nil"/>
            </w:tcBorders>
            <w:vAlign w:val="center"/>
          </w:tcPr>
          <w:p w:rsidR="004F2C3D" w:rsidRPr="005A61D1" w:rsidRDefault="004F2C3D" w:rsidP="005E233E"/>
        </w:tc>
        <w:tc>
          <w:tcPr>
            <w:tcW w:w="1814" w:type="dxa"/>
            <w:vAlign w:val="center"/>
          </w:tcPr>
          <w:p w:rsidR="004F2C3D" w:rsidRPr="005A61D1" w:rsidRDefault="004F2C3D" w:rsidP="005E233E"/>
        </w:tc>
        <w:tc>
          <w:tcPr>
            <w:tcW w:w="1021" w:type="dxa"/>
            <w:vAlign w:val="center"/>
          </w:tcPr>
          <w:p w:rsidR="004F2C3D" w:rsidRPr="005A61D1" w:rsidRDefault="004F2C3D" w:rsidP="005E233E"/>
        </w:tc>
        <w:tc>
          <w:tcPr>
            <w:tcW w:w="1531" w:type="dxa"/>
            <w:vAlign w:val="center"/>
          </w:tcPr>
          <w:p w:rsidR="004F2C3D" w:rsidRPr="005A61D1" w:rsidRDefault="004F2C3D" w:rsidP="005E233E"/>
        </w:tc>
      </w:tr>
      <w:tr w:rsidR="004F2C3D" w:rsidRPr="005A61D1" w:rsidTr="005E233E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814" w:type="dxa"/>
            <w:vAlign w:val="center"/>
          </w:tcPr>
          <w:p w:rsidR="004F2C3D" w:rsidRPr="005A61D1" w:rsidRDefault="004F2C3D" w:rsidP="005E233E">
            <w:pPr>
              <w:pStyle w:val="Header"/>
              <w:tabs>
                <w:tab w:val="clear" w:pos="4536"/>
                <w:tab w:val="clear" w:pos="9072"/>
              </w:tabs>
              <w:rPr>
                <w:sz w:val="22"/>
              </w:rPr>
            </w:pPr>
          </w:p>
        </w:tc>
        <w:tc>
          <w:tcPr>
            <w:tcW w:w="1021" w:type="dxa"/>
            <w:vAlign w:val="center"/>
          </w:tcPr>
          <w:p w:rsidR="004F2C3D" w:rsidRPr="005A61D1" w:rsidRDefault="004F2C3D" w:rsidP="005E233E"/>
        </w:tc>
        <w:tc>
          <w:tcPr>
            <w:tcW w:w="1529" w:type="dxa"/>
            <w:vAlign w:val="center"/>
          </w:tcPr>
          <w:p w:rsidR="004F2C3D" w:rsidRPr="005A61D1" w:rsidRDefault="004F2C3D" w:rsidP="005E233E"/>
        </w:tc>
        <w:tc>
          <w:tcPr>
            <w:tcW w:w="425" w:type="dxa"/>
            <w:tcBorders>
              <w:top w:val="nil"/>
              <w:bottom w:val="nil"/>
            </w:tcBorders>
            <w:vAlign w:val="center"/>
          </w:tcPr>
          <w:p w:rsidR="004F2C3D" w:rsidRPr="005A61D1" w:rsidRDefault="004F2C3D" w:rsidP="005E233E"/>
        </w:tc>
        <w:tc>
          <w:tcPr>
            <w:tcW w:w="1814" w:type="dxa"/>
            <w:vAlign w:val="center"/>
          </w:tcPr>
          <w:p w:rsidR="004F2C3D" w:rsidRPr="005A61D1" w:rsidRDefault="004F2C3D" w:rsidP="005E233E"/>
        </w:tc>
        <w:tc>
          <w:tcPr>
            <w:tcW w:w="1021" w:type="dxa"/>
            <w:vAlign w:val="center"/>
          </w:tcPr>
          <w:p w:rsidR="004F2C3D" w:rsidRPr="005A61D1" w:rsidRDefault="004F2C3D" w:rsidP="005E233E"/>
        </w:tc>
        <w:tc>
          <w:tcPr>
            <w:tcW w:w="1531" w:type="dxa"/>
            <w:vAlign w:val="center"/>
          </w:tcPr>
          <w:p w:rsidR="004F2C3D" w:rsidRPr="005A61D1" w:rsidRDefault="004F2C3D" w:rsidP="005E233E"/>
        </w:tc>
      </w:tr>
      <w:tr w:rsidR="004F2C3D" w:rsidRPr="005A61D1" w:rsidTr="005E233E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814" w:type="dxa"/>
            <w:vAlign w:val="center"/>
          </w:tcPr>
          <w:p w:rsidR="004F2C3D" w:rsidRPr="005A61D1" w:rsidRDefault="004F2C3D" w:rsidP="005E233E">
            <w:pPr>
              <w:pStyle w:val="Header"/>
              <w:tabs>
                <w:tab w:val="clear" w:pos="4536"/>
                <w:tab w:val="clear" w:pos="9072"/>
              </w:tabs>
              <w:rPr>
                <w:sz w:val="22"/>
              </w:rPr>
            </w:pPr>
          </w:p>
        </w:tc>
        <w:tc>
          <w:tcPr>
            <w:tcW w:w="1021" w:type="dxa"/>
            <w:vAlign w:val="center"/>
          </w:tcPr>
          <w:p w:rsidR="004F2C3D" w:rsidRPr="005A61D1" w:rsidRDefault="004F2C3D" w:rsidP="005E233E"/>
        </w:tc>
        <w:tc>
          <w:tcPr>
            <w:tcW w:w="1529" w:type="dxa"/>
            <w:vAlign w:val="center"/>
          </w:tcPr>
          <w:p w:rsidR="004F2C3D" w:rsidRPr="005A61D1" w:rsidRDefault="004F2C3D" w:rsidP="005E233E"/>
        </w:tc>
        <w:tc>
          <w:tcPr>
            <w:tcW w:w="425" w:type="dxa"/>
            <w:tcBorders>
              <w:top w:val="nil"/>
              <w:bottom w:val="nil"/>
            </w:tcBorders>
            <w:vAlign w:val="center"/>
          </w:tcPr>
          <w:p w:rsidR="004F2C3D" w:rsidRPr="005A61D1" w:rsidRDefault="004F2C3D" w:rsidP="005E233E"/>
        </w:tc>
        <w:tc>
          <w:tcPr>
            <w:tcW w:w="1814" w:type="dxa"/>
            <w:vAlign w:val="center"/>
          </w:tcPr>
          <w:p w:rsidR="004F2C3D" w:rsidRPr="005A61D1" w:rsidRDefault="004F2C3D" w:rsidP="005E233E"/>
        </w:tc>
        <w:tc>
          <w:tcPr>
            <w:tcW w:w="1021" w:type="dxa"/>
            <w:vAlign w:val="center"/>
          </w:tcPr>
          <w:p w:rsidR="004F2C3D" w:rsidRPr="005A61D1" w:rsidRDefault="004F2C3D" w:rsidP="005E233E"/>
        </w:tc>
        <w:tc>
          <w:tcPr>
            <w:tcW w:w="1531" w:type="dxa"/>
            <w:vAlign w:val="center"/>
          </w:tcPr>
          <w:p w:rsidR="004F2C3D" w:rsidRPr="005A61D1" w:rsidRDefault="004F2C3D" w:rsidP="005E233E"/>
        </w:tc>
      </w:tr>
      <w:tr w:rsidR="004F2C3D" w:rsidRPr="005A61D1" w:rsidTr="005E233E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814" w:type="dxa"/>
            <w:vAlign w:val="center"/>
          </w:tcPr>
          <w:p w:rsidR="004F2C3D" w:rsidRPr="005A61D1" w:rsidRDefault="004F2C3D" w:rsidP="005E233E">
            <w:pPr>
              <w:pStyle w:val="Header"/>
              <w:tabs>
                <w:tab w:val="clear" w:pos="4536"/>
                <w:tab w:val="clear" w:pos="9072"/>
              </w:tabs>
              <w:rPr>
                <w:sz w:val="22"/>
              </w:rPr>
            </w:pPr>
          </w:p>
        </w:tc>
        <w:tc>
          <w:tcPr>
            <w:tcW w:w="1021" w:type="dxa"/>
            <w:vAlign w:val="center"/>
          </w:tcPr>
          <w:p w:rsidR="004F2C3D" w:rsidRPr="005A61D1" w:rsidRDefault="004F2C3D" w:rsidP="005E233E"/>
        </w:tc>
        <w:tc>
          <w:tcPr>
            <w:tcW w:w="1529" w:type="dxa"/>
            <w:vAlign w:val="center"/>
          </w:tcPr>
          <w:p w:rsidR="004F2C3D" w:rsidRPr="005A61D1" w:rsidRDefault="004F2C3D" w:rsidP="005E233E"/>
        </w:tc>
        <w:tc>
          <w:tcPr>
            <w:tcW w:w="425" w:type="dxa"/>
            <w:tcBorders>
              <w:top w:val="nil"/>
              <w:bottom w:val="nil"/>
            </w:tcBorders>
            <w:vAlign w:val="center"/>
          </w:tcPr>
          <w:p w:rsidR="004F2C3D" w:rsidRPr="005A61D1" w:rsidRDefault="004F2C3D" w:rsidP="005E233E"/>
        </w:tc>
        <w:tc>
          <w:tcPr>
            <w:tcW w:w="1814" w:type="dxa"/>
            <w:vAlign w:val="center"/>
          </w:tcPr>
          <w:p w:rsidR="004F2C3D" w:rsidRPr="005A61D1" w:rsidRDefault="004F2C3D" w:rsidP="005E233E"/>
        </w:tc>
        <w:tc>
          <w:tcPr>
            <w:tcW w:w="1021" w:type="dxa"/>
            <w:vAlign w:val="center"/>
          </w:tcPr>
          <w:p w:rsidR="004F2C3D" w:rsidRPr="005A61D1" w:rsidRDefault="004F2C3D" w:rsidP="005E233E"/>
        </w:tc>
        <w:tc>
          <w:tcPr>
            <w:tcW w:w="1531" w:type="dxa"/>
            <w:vAlign w:val="center"/>
          </w:tcPr>
          <w:p w:rsidR="004F2C3D" w:rsidRPr="005A61D1" w:rsidRDefault="004F2C3D" w:rsidP="005E233E"/>
        </w:tc>
      </w:tr>
      <w:tr w:rsidR="004F2C3D" w:rsidRPr="005A61D1" w:rsidTr="005E233E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814" w:type="dxa"/>
            <w:vAlign w:val="center"/>
          </w:tcPr>
          <w:p w:rsidR="004F2C3D" w:rsidRPr="005A61D1" w:rsidRDefault="004F2C3D" w:rsidP="005E233E">
            <w:pPr>
              <w:pStyle w:val="Header"/>
              <w:tabs>
                <w:tab w:val="clear" w:pos="4536"/>
                <w:tab w:val="clear" w:pos="9072"/>
              </w:tabs>
              <w:rPr>
                <w:sz w:val="22"/>
              </w:rPr>
            </w:pPr>
          </w:p>
        </w:tc>
        <w:tc>
          <w:tcPr>
            <w:tcW w:w="1021" w:type="dxa"/>
            <w:vAlign w:val="center"/>
          </w:tcPr>
          <w:p w:rsidR="004F2C3D" w:rsidRPr="005A61D1" w:rsidRDefault="004F2C3D" w:rsidP="005E233E"/>
        </w:tc>
        <w:tc>
          <w:tcPr>
            <w:tcW w:w="1529" w:type="dxa"/>
            <w:vAlign w:val="center"/>
          </w:tcPr>
          <w:p w:rsidR="004F2C3D" w:rsidRPr="005A61D1" w:rsidRDefault="004F2C3D" w:rsidP="005E233E"/>
        </w:tc>
        <w:tc>
          <w:tcPr>
            <w:tcW w:w="425" w:type="dxa"/>
            <w:tcBorders>
              <w:top w:val="nil"/>
              <w:bottom w:val="nil"/>
            </w:tcBorders>
            <w:vAlign w:val="center"/>
          </w:tcPr>
          <w:p w:rsidR="004F2C3D" w:rsidRPr="005A61D1" w:rsidRDefault="004F2C3D" w:rsidP="005E233E"/>
        </w:tc>
        <w:tc>
          <w:tcPr>
            <w:tcW w:w="1814" w:type="dxa"/>
            <w:vAlign w:val="center"/>
          </w:tcPr>
          <w:p w:rsidR="004F2C3D" w:rsidRPr="005A61D1" w:rsidRDefault="004F2C3D" w:rsidP="005E233E"/>
        </w:tc>
        <w:tc>
          <w:tcPr>
            <w:tcW w:w="1021" w:type="dxa"/>
            <w:vAlign w:val="center"/>
          </w:tcPr>
          <w:p w:rsidR="004F2C3D" w:rsidRPr="005A61D1" w:rsidRDefault="004F2C3D" w:rsidP="005E233E"/>
        </w:tc>
        <w:tc>
          <w:tcPr>
            <w:tcW w:w="1531" w:type="dxa"/>
            <w:vAlign w:val="center"/>
          </w:tcPr>
          <w:p w:rsidR="004F2C3D" w:rsidRPr="005A61D1" w:rsidRDefault="004F2C3D" w:rsidP="005E233E"/>
        </w:tc>
      </w:tr>
      <w:tr w:rsidR="004F2C3D" w:rsidRPr="005A61D1" w:rsidTr="005E233E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814" w:type="dxa"/>
            <w:vAlign w:val="center"/>
          </w:tcPr>
          <w:p w:rsidR="004F2C3D" w:rsidRPr="005A61D1" w:rsidRDefault="004F2C3D" w:rsidP="005E233E">
            <w:pPr>
              <w:pStyle w:val="Header"/>
              <w:tabs>
                <w:tab w:val="clear" w:pos="4536"/>
                <w:tab w:val="clear" w:pos="9072"/>
              </w:tabs>
              <w:rPr>
                <w:sz w:val="22"/>
              </w:rPr>
            </w:pPr>
          </w:p>
        </w:tc>
        <w:tc>
          <w:tcPr>
            <w:tcW w:w="1021" w:type="dxa"/>
            <w:vAlign w:val="center"/>
          </w:tcPr>
          <w:p w:rsidR="004F2C3D" w:rsidRPr="005A61D1" w:rsidRDefault="004F2C3D" w:rsidP="005E233E"/>
        </w:tc>
        <w:tc>
          <w:tcPr>
            <w:tcW w:w="1529" w:type="dxa"/>
            <w:vAlign w:val="center"/>
          </w:tcPr>
          <w:p w:rsidR="004F2C3D" w:rsidRPr="005A61D1" w:rsidRDefault="004F2C3D" w:rsidP="005E233E"/>
        </w:tc>
        <w:tc>
          <w:tcPr>
            <w:tcW w:w="425" w:type="dxa"/>
            <w:tcBorders>
              <w:top w:val="nil"/>
              <w:bottom w:val="nil"/>
            </w:tcBorders>
            <w:vAlign w:val="center"/>
          </w:tcPr>
          <w:p w:rsidR="004F2C3D" w:rsidRPr="005A61D1" w:rsidRDefault="004F2C3D" w:rsidP="005E233E"/>
        </w:tc>
        <w:tc>
          <w:tcPr>
            <w:tcW w:w="1814" w:type="dxa"/>
            <w:vAlign w:val="center"/>
          </w:tcPr>
          <w:p w:rsidR="004F2C3D" w:rsidRPr="005A61D1" w:rsidRDefault="004F2C3D" w:rsidP="005E233E"/>
        </w:tc>
        <w:tc>
          <w:tcPr>
            <w:tcW w:w="1021" w:type="dxa"/>
            <w:vAlign w:val="center"/>
          </w:tcPr>
          <w:p w:rsidR="004F2C3D" w:rsidRPr="005A61D1" w:rsidRDefault="004F2C3D" w:rsidP="005E233E"/>
        </w:tc>
        <w:tc>
          <w:tcPr>
            <w:tcW w:w="1531" w:type="dxa"/>
            <w:vAlign w:val="center"/>
          </w:tcPr>
          <w:p w:rsidR="004F2C3D" w:rsidRPr="005A61D1" w:rsidRDefault="004F2C3D" w:rsidP="005E233E"/>
        </w:tc>
      </w:tr>
    </w:tbl>
    <w:p w:rsidR="0008026A" w:rsidRPr="005A61D1" w:rsidRDefault="0008026A"/>
    <w:sectPr w:rsidR="0008026A" w:rsidRPr="005A61D1" w:rsidSect="00D32693">
      <w:headerReference w:type="default" r:id="rId14"/>
      <w:footerReference w:type="default" r:id="rId15"/>
      <w:headerReference w:type="first" r:id="rId16"/>
      <w:footerReference w:type="first" r:id="rId17"/>
      <w:pgSz w:w="11907" w:h="16840"/>
      <w:pgMar w:top="1243" w:right="992" w:bottom="993" w:left="1134" w:header="851" w:footer="35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53709" w:rsidRDefault="00D53709">
      <w:r>
        <w:separator/>
      </w:r>
    </w:p>
  </w:endnote>
  <w:endnote w:type="continuationSeparator" w:id="0">
    <w:p w:rsidR="00D53709" w:rsidRDefault="00D537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A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645B8" w:rsidRPr="00A60C08" w:rsidRDefault="002645B8" w:rsidP="003C2951">
    <w:pPr>
      <w:pStyle w:val="Footer"/>
      <w:jc w:val="center"/>
      <w:rPr>
        <w:b/>
        <w:snapToGrid w:val="0"/>
        <w:sz w:val="16"/>
      </w:rPr>
    </w:pPr>
    <w:r w:rsidRPr="00A60C08">
      <w:rPr>
        <w:sz w:val="14"/>
      </w:rPr>
      <w:t>Dokument je duševním majetkem FN Brno. Jeho rozmnožování a šíření informací v něm obsažených mimo FN Brno je zakázáno</w:t>
    </w:r>
  </w:p>
  <w:p w:rsidR="002645B8" w:rsidRDefault="002645B8" w:rsidP="003C2951">
    <w:pPr>
      <w:pStyle w:val="Footer"/>
      <w:rPr>
        <w:rStyle w:val="PageNumber"/>
        <w:sz w:val="16"/>
      </w:rPr>
    </w:pPr>
    <w:r w:rsidRPr="00982F8A">
      <w:rPr>
        <w:snapToGrid w:val="0"/>
        <w:color w:val="000000"/>
        <w:sz w:val="16"/>
        <w:lang w:eastAsia="en-US"/>
      </w:rPr>
      <w:fldChar w:fldCharType="begin"/>
    </w:r>
    <w:r w:rsidRPr="00982F8A">
      <w:rPr>
        <w:snapToGrid w:val="0"/>
        <w:color w:val="000000"/>
        <w:sz w:val="16"/>
        <w:lang w:eastAsia="en-US"/>
      </w:rPr>
      <w:instrText xml:space="preserve"> FILENAME </w:instrText>
    </w:r>
    <w:r>
      <w:rPr>
        <w:snapToGrid w:val="0"/>
        <w:color w:val="000000"/>
        <w:sz w:val="16"/>
        <w:lang w:eastAsia="en-US"/>
      </w:rPr>
      <w:fldChar w:fldCharType="separate"/>
    </w:r>
    <w:r w:rsidR="00821355">
      <w:rPr>
        <w:noProof/>
        <w:snapToGrid w:val="0"/>
        <w:color w:val="000000"/>
        <w:sz w:val="16"/>
        <w:lang w:eastAsia="en-US"/>
      </w:rPr>
      <w:t>Vozidla využívaná pro pracovní cesty</w:t>
    </w:r>
    <w:r w:rsidRPr="00982F8A">
      <w:rPr>
        <w:snapToGrid w:val="0"/>
        <w:color w:val="000000"/>
        <w:sz w:val="16"/>
        <w:lang w:eastAsia="en-US"/>
      </w:rPr>
      <w:fldChar w:fldCharType="end"/>
    </w:r>
    <w:r w:rsidR="002F4898">
      <w:rPr>
        <w:snapToGrid w:val="0"/>
        <w:color w:val="000000"/>
        <w:sz w:val="16"/>
        <w:lang w:eastAsia="en-US"/>
      </w:rPr>
      <w:t>_v7</w:t>
    </w:r>
    <w:r>
      <w:rPr>
        <w:snapToGrid w:val="0"/>
        <w:color w:val="000000"/>
        <w:sz w:val="16"/>
        <w:lang w:eastAsia="en-US"/>
      </w:rPr>
      <w:t xml:space="preserve">       </w:t>
    </w:r>
    <w:r>
      <w:rPr>
        <w:snapToGrid w:val="0"/>
        <w:color w:val="000000"/>
        <w:sz w:val="16"/>
        <w:lang w:eastAsia="en-US"/>
      </w:rPr>
      <w:tab/>
      <w:t xml:space="preserve">Strana </w:t>
    </w:r>
    <w:r>
      <w:rPr>
        <w:rStyle w:val="PageNumber"/>
        <w:sz w:val="18"/>
      </w:rPr>
      <w:fldChar w:fldCharType="begin"/>
    </w:r>
    <w:r>
      <w:rPr>
        <w:rStyle w:val="PageNumber"/>
        <w:sz w:val="18"/>
      </w:rPr>
      <w:instrText xml:space="preserve"> PAGE </w:instrText>
    </w:r>
    <w:r>
      <w:rPr>
        <w:rStyle w:val="PageNumber"/>
        <w:sz w:val="18"/>
      </w:rPr>
      <w:fldChar w:fldCharType="separate"/>
    </w:r>
    <w:r w:rsidR="001D3926">
      <w:rPr>
        <w:rStyle w:val="PageNumber"/>
        <w:noProof/>
        <w:sz w:val="18"/>
      </w:rPr>
      <w:t>4</w:t>
    </w:r>
    <w:r>
      <w:rPr>
        <w:rStyle w:val="PageNumber"/>
        <w:sz w:val="18"/>
      </w:rPr>
      <w:fldChar w:fldCharType="end"/>
    </w:r>
    <w:r>
      <w:rPr>
        <w:rStyle w:val="PageNumber"/>
        <w:sz w:val="16"/>
      </w:rPr>
      <w:t xml:space="preserve"> z </w:t>
    </w:r>
    <w:r>
      <w:rPr>
        <w:rStyle w:val="PageNumber"/>
        <w:sz w:val="18"/>
      </w:rPr>
      <w:fldChar w:fldCharType="begin"/>
    </w:r>
    <w:r>
      <w:rPr>
        <w:rStyle w:val="PageNumber"/>
        <w:sz w:val="18"/>
      </w:rPr>
      <w:instrText xml:space="preserve"> NUMPAGES </w:instrText>
    </w:r>
    <w:r>
      <w:rPr>
        <w:rStyle w:val="PageNumber"/>
        <w:sz w:val="18"/>
      </w:rPr>
      <w:fldChar w:fldCharType="separate"/>
    </w:r>
    <w:r w:rsidR="001D3926">
      <w:rPr>
        <w:rStyle w:val="PageNumber"/>
        <w:noProof/>
        <w:sz w:val="18"/>
      </w:rPr>
      <w:t>9</w:t>
    </w:r>
    <w:r>
      <w:rPr>
        <w:rStyle w:val="PageNumber"/>
        <w:sz w:val="18"/>
      </w:rPr>
      <w:fldChar w:fldCharType="end"/>
    </w:r>
    <w:r>
      <w:rPr>
        <w:snapToGrid w:val="0"/>
        <w:color w:val="000000"/>
        <w:sz w:val="16"/>
        <w:lang w:eastAsia="en-US"/>
      </w:rPr>
      <w:tab/>
    </w:r>
    <w:r>
      <w:rPr>
        <w:rStyle w:val="PageNumber"/>
        <w:sz w:val="16"/>
      </w:rPr>
      <w:t>V tištěné podobě neřízený dokument</w:t>
    </w:r>
  </w:p>
  <w:p w:rsidR="002645B8" w:rsidRDefault="002645B8" w:rsidP="003C2951">
    <w:pPr>
      <w:pStyle w:val="Footer"/>
      <w:ind w:left="7088"/>
      <w:rPr>
        <w:sz w:val="14"/>
      </w:rPr>
    </w:pPr>
    <w:r>
      <w:rPr>
        <w:rStyle w:val="PageNumber"/>
        <w:sz w:val="14"/>
      </w:rPr>
      <w:t>(mimo řízené kopie)</w:t>
    </w:r>
  </w:p>
  <w:p w:rsidR="002645B8" w:rsidRDefault="002645B8"/>
  <w:p w:rsidR="002645B8" w:rsidRDefault="002645B8"/>
  <w:p w:rsidR="002645B8" w:rsidRDefault="002645B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645B8" w:rsidRDefault="002645B8">
    <w:pPr>
      <w:pStyle w:val="Footer"/>
    </w:pPr>
    <w:r>
      <w:tab/>
    </w:r>
    <w:r>
      <w:rPr>
        <w:snapToGrid w:val="0"/>
      </w:rPr>
      <w:t xml:space="preserve">Strana </w:t>
    </w:r>
    <w:r>
      <w:rPr>
        <w:snapToGrid w:val="0"/>
      </w:rPr>
      <w:fldChar w:fldCharType="begin"/>
    </w:r>
    <w:r>
      <w:rPr>
        <w:snapToGrid w:val="0"/>
      </w:rPr>
      <w:instrText xml:space="preserve"> PAGE </w:instrText>
    </w:r>
    <w:r>
      <w:rPr>
        <w:snapToGrid w:val="0"/>
      </w:rPr>
      <w:fldChar w:fldCharType="separate"/>
    </w:r>
    <w:r>
      <w:rPr>
        <w:noProof/>
        <w:snapToGrid w:val="0"/>
      </w:rPr>
      <w:t>2</w:t>
    </w:r>
    <w:r>
      <w:rPr>
        <w:snapToGrid w:val="0"/>
      </w:rPr>
      <w:fldChar w:fldCharType="end"/>
    </w:r>
    <w:r>
      <w:rPr>
        <w:snapToGrid w:val="0"/>
      </w:rPr>
      <w:t xml:space="preserve"> (celkem </w:t>
    </w:r>
    <w:r>
      <w:rPr>
        <w:snapToGrid w:val="0"/>
      </w:rPr>
      <w:fldChar w:fldCharType="begin"/>
    </w:r>
    <w:r>
      <w:rPr>
        <w:snapToGrid w:val="0"/>
      </w:rPr>
      <w:instrText xml:space="preserve"> NUMPAGES </w:instrText>
    </w:r>
    <w:r>
      <w:rPr>
        <w:snapToGrid w:val="0"/>
      </w:rPr>
      <w:fldChar w:fldCharType="separate"/>
    </w:r>
    <w:r w:rsidR="00821355">
      <w:rPr>
        <w:noProof/>
        <w:snapToGrid w:val="0"/>
      </w:rPr>
      <w:t>11</w:t>
    </w:r>
    <w:r>
      <w:rPr>
        <w:snapToGrid w:val="0"/>
      </w:rPr>
      <w:fldChar w:fldCharType="end"/>
    </w:r>
    <w:r>
      <w:rPr>
        <w:snapToGrid w:val="0"/>
      </w:rPr>
      <w:t>)</w:t>
    </w:r>
  </w:p>
  <w:p w:rsidR="002645B8" w:rsidRDefault="002645B8"/>
  <w:p w:rsidR="002645B8" w:rsidRDefault="002645B8"/>
  <w:p w:rsidR="002645B8" w:rsidRDefault="002645B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53709" w:rsidRDefault="00D53709">
      <w:r>
        <w:separator/>
      </w:r>
    </w:p>
  </w:footnote>
  <w:footnote w:type="continuationSeparator" w:id="0">
    <w:p w:rsidR="00D53709" w:rsidRDefault="00D537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645B8" w:rsidRDefault="002645B8">
    <w:pPr>
      <w:pStyle w:val="Header"/>
      <w:tabs>
        <w:tab w:val="clear" w:pos="4536"/>
        <w:tab w:val="clear" w:pos="9072"/>
        <w:tab w:val="right" w:pos="9498"/>
      </w:tabs>
      <w:ind w:right="141"/>
    </w:pPr>
    <w:r>
      <w:rPr>
        <w:b/>
        <w:snapToGrid w:val="0"/>
        <w:color w:val="000000"/>
        <w:lang w:eastAsia="en-US"/>
      </w:rPr>
      <w:t xml:space="preserve">                                                               </w:t>
    </w:r>
    <w:r>
      <w:rPr>
        <w:b/>
        <w:snapToGrid w:val="0"/>
        <w:color w:val="000000"/>
        <w:lang w:eastAsia="en-US"/>
      </w:rPr>
      <w:tab/>
      <w:t>R/FN Brno/1470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645B8" w:rsidRDefault="002645B8">
    <w:pPr>
      <w:pStyle w:val="Header"/>
      <w:rPr>
        <w:b/>
        <w:sz w:val="20"/>
      </w:rPr>
    </w:pPr>
  </w:p>
  <w:p w:rsidR="002645B8" w:rsidRDefault="002645B8">
    <w:pPr>
      <w:pStyle w:val="Header"/>
    </w:pPr>
    <w:r>
      <w:rPr>
        <w:b/>
        <w:sz w:val="20"/>
      </w:rPr>
      <w:tab/>
      <w:t>Návrh č.</w:t>
    </w:r>
    <w:r>
      <w:rPr>
        <w:b/>
        <w:sz w:val="20"/>
      </w:rPr>
      <w:tab/>
      <w:t>S 00-5-002</w:t>
    </w:r>
  </w:p>
  <w:p w:rsidR="002645B8" w:rsidRDefault="002645B8">
    <w:pPr>
      <w:pStyle w:val="Heading3"/>
    </w:pPr>
  </w:p>
  <w:p w:rsidR="002645B8" w:rsidRDefault="002645B8">
    <w:pPr>
      <w:pStyle w:val="Heading3"/>
    </w:pPr>
  </w:p>
  <w:p w:rsidR="002645B8" w:rsidRDefault="002645B8">
    <w:pPr>
      <w:pStyle w:val="Heading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AAA04F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A7589A"/>
    <w:multiLevelType w:val="hybridMultilevel"/>
    <w:tmpl w:val="A38A53FA"/>
    <w:lvl w:ilvl="0" w:tplc="040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453ED1"/>
    <w:multiLevelType w:val="hybridMultilevel"/>
    <w:tmpl w:val="1E9CAE2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C72DFC"/>
    <w:multiLevelType w:val="multilevel"/>
    <w:tmpl w:val="CFCE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2E7D90"/>
    <w:multiLevelType w:val="hybridMultilevel"/>
    <w:tmpl w:val="BE381FFE"/>
    <w:lvl w:ilvl="0" w:tplc="040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0C43E4"/>
    <w:multiLevelType w:val="hybridMultilevel"/>
    <w:tmpl w:val="30A4540C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5342BB"/>
    <w:multiLevelType w:val="hybridMultilevel"/>
    <w:tmpl w:val="E5CA1598"/>
    <w:lvl w:ilvl="0" w:tplc="18247026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570122"/>
    <w:multiLevelType w:val="hybridMultilevel"/>
    <w:tmpl w:val="0ACEDE7A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652B62"/>
    <w:multiLevelType w:val="hybridMultilevel"/>
    <w:tmpl w:val="0304328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904F1B"/>
    <w:multiLevelType w:val="multilevel"/>
    <w:tmpl w:val="B85886F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42020228"/>
    <w:multiLevelType w:val="hybridMultilevel"/>
    <w:tmpl w:val="E9F8885C"/>
    <w:lvl w:ilvl="0" w:tplc="D422D86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0F6D1C"/>
    <w:multiLevelType w:val="singleLevel"/>
    <w:tmpl w:val="13701FEE"/>
    <w:lvl w:ilvl="0">
      <w:start w:val="7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</w:abstractNum>
  <w:abstractNum w:abstractNumId="12" w15:restartNumberingAfterBreak="0">
    <w:nsid w:val="52C93613"/>
    <w:multiLevelType w:val="multilevel"/>
    <w:tmpl w:val="5FEC3730"/>
    <w:lvl w:ilvl="0">
      <w:start w:val="4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57261827"/>
    <w:multiLevelType w:val="multilevel"/>
    <w:tmpl w:val="3C5E503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4" w15:restartNumberingAfterBreak="0">
    <w:nsid w:val="57620C23"/>
    <w:multiLevelType w:val="hybridMultilevel"/>
    <w:tmpl w:val="A1CECC52"/>
    <w:lvl w:ilvl="0" w:tplc="040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E8294B"/>
    <w:multiLevelType w:val="hybridMultilevel"/>
    <w:tmpl w:val="CFCEAC48"/>
    <w:lvl w:ilvl="0" w:tplc="040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CB4C26"/>
    <w:multiLevelType w:val="multilevel"/>
    <w:tmpl w:val="3AFA034A"/>
    <w:lvl w:ilvl="0">
      <w:start w:val="4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683D46FC"/>
    <w:multiLevelType w:val="hybridMultilevel"/>
    <w:tmpl w:val="E7A2EE1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027814"/>
    <w:multiLevelType w:val="hybridMultilevel"/>
    <w:tmpl w:val="BF04A3D8"/>
    <w:lvl w:ilvl="0" w:tplc="0405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9341FEF"/>
    <w:multiLevelType w:val="hybridMultilevel"/>
    <w:tmpl w:val="44D2B304"/>
    <w:lvl w:ilvl="0" w:tplc="D422D86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8382794">
    <w:abstractNumId w:val="0"/>
  </w:num>
  <w:num w:numId="2" w16cid:durableId="1839348909">
    <w:abstractNumId w:val="13"/>
  </w:num>
  <w:num w:numId="3" w16cid:durableId="1794859311">
    <w:abstractNumId w:val="16"/>
  </w:num>
  <w:num w:numId="4" w16cid:durableId="290478257">
    <w:abstractNumId w:val="11"/>
  </w:num>
  <w:num w:numId="5" w16cid:durableId="1431388194">
    <w:abstractNumId w:val="6"/>
  </w:num>
  <w:num w:numId="6" w16cid:durableId="521939736">
    <w:abstractNumId w:val="12"/>
  </w:num>
  <w:num w:numId="7" w16cid:durableId="1866286444">
    <w:abstractNumId w:val="15"/>
  </w:num>
  <w:num w:numId="8" w16cid:durableId="352465580">
    <w:abstractNumId w:val="3"/>
  </w:num>
  <w:num w:numId="9" w16cid:durableId="640887271">
    <w:abstractNumId w:val="14"/>
  </w:num>
  <w:num w:numId="10" w16cid:durableId="788819703">
    <w:abstractNumId w:val="1"/>
  </w:num>
  <w:num w:numId="11" w16cid:durableId="1052578852">
    <w:abstractNumId w:val="4"/>
  </w:num>
  <w:num w:numId="12" w16cid:durableId="1457259291">
    <w:abstractNumId w:val="9"/>
  </w:num>
  <w:num w:numId="13" w16cid:durableId="1414156290">
    <w:abstractNumId w:val="17"/>
  </w:num>
  <w:num w:numId="14" w16cid:durableId="440994867">
    <w:abstractNumId w:val="19"/>
  </w:num>
  <w:num w:numId="15" w16cid:durableId="1113940845">
    <w:abstractNumId w:val="10"/>
  </w:num>
  <w:num w:numId="16" w16cid:durableId="673844278">
    <w:abstractNumId w:val="2"/>
  </w:num>
  <w:num w:numId="17" w16cid:durableId="715155919">
    <w:abstractNumId w:val="7"/>
  </w:num>
  <w:num w:numId="18" w16cid:durableId="28605391">
    <w:abstractNumId w:val="5"/>
  </w:num>
  <w:num w:numId="19" w16cid:durableId="2065054567">
    <w:abstractNumId w:val="18"/>
  </w:num>
  <w:num w:numId="20" w16cid:durableId="6320572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ISOD_ADMIN_NAME" w:val="Vendula Urabetzová"/>
    <w:docVar w:name="EISOD_ATTACHMENTS" w:val="Není k dispozici"/>
    <w:docVar w:name="EISOD_ATTACHMENTS_COUNT" w:val="0"/>
    <w:docVar w:name="EISOD_CISLO_KARTY" w:val="1619"/>
    <w:docVar w:name="EISOD_DOC_GENERIC_1" w:val="FN Brno"/>
    <w:docVar w:name="EISOD_DOC_GENERIC_2" w:val="FN Brno"/>
    <w:docVar w:name="EISOD_DOC_GENERIC_3" w:val="02.2.1"/>
    <w:docVar w:name="EISOD_DOC_GENERIC_4" w:val="Není k dispozici"/>
    <w:docVar w:name="EISOD_DOC_KLASIFIKACE" w:val="Interní"/>
    <w:docVar w:name="EISOD_DOC_KLICOVA_SLOVA" w:val="Není k dispozici"/>
    <w:docVar w:name="EISOD_DOC_KONECNA_PLATNOST" w:val="Není k dispozici"/>
    <w:docVar w:name="EISOD_DOC_MARK" w:val="R/FN Brno/1470"/>
    <w:docVar w:name="EISOD_DOC_NAME" w:val="Vozidla využívaná pro pracovní cesty.doc"/>
    <w:docVar w:name="EISOD_DOC_NAME_BEZ_PRIPONY" w:val="Vozidla využívaná pro pracovní cesty"/>
    <w:docVar w:name="EISOD_DOC_ODESLALKESCHVALENI" w:val="Michal Doležal (29.11.2021)"/>
    <w:docVar w:name="EISOD_DOC_OFZMPROTOKOL" w:val="Není k dispozici"/>
    <w:docVar w:name="EISOD_DOC_OZNACENI" w:val="R/FN Brno/1470"/>
    <w:docVar w:name="EISOD_DOC_POPIS" w:val="Není k dispozici"/>
    <w:docVar w:name="EISOD_DOC_POZNAMKA" w:val="Není k dispozici"/>
    <w:docVar w:name="EISOD_DOC_PROBEHLASCHVDLEKOL1" w:val="---"/>
    <w:docVar w:name="EISOD_DOC_PROBEHLASCHVDLEKOL2" w:val="---"/>
    <w:docVar w:name="EISOD_DOC_PROBEHLASCHVDLEKOL3" w:val="---"/>
    <w:docVar w:name="EISOD_DOC_PROBEHLASCHVDLEKOLADatum1" w:val="---"/>
    <w:docVar w:name="EISOD_DOC_PROBEHLASCHVDLEKOLADatum2" w:val="---"/>
    <w:docVar w:name="EISOD_DOC_PROBEHLASCHVDLEKOLADatum3" w:val="---"/>
    <w:docVar w:name="EISOD_DOC_SCHVALOVATELEDLEKOL1" w:val="Vendula Urabetzová, Věra Křížová"/>
    <w:docVar w:name="EISOD_DOC_SCHVALOVATELEDLEKOL2" w:val="Martin Kudlička"/>
    <w:docVar w:name="EISOD_DOC_SCHVALOVATELEDLEKOL3" w:val="Ivo Rovný"/>
    <w:docVar w:name="EISOD_DOC_SOUVISEJICI_DOKUMENTY" w:val="Není k dispozici"/>
    <w:docVar w:name="EISOD_DOC_TYP" w:val="Pracovní postup"/>
    <w:docVar w:name="EISOD_DOC_VLASTNIK" w:val="Jiří Novotný"/>
    <w:docVar w:name="EISOD_DOCUMENT_STATE" w:val="Aktuální"/>
    <w:docVar w:name="EISOD_LANGUAGE_MUTATIONS" w:val="Není k dispozici"/>
    <w:docVar w:name="EISOD_LAST_REVISION_DATE" w:val="30.11.2021"/>
    <w:docVar w:name="EISOD_NADRIZENY_DOKUMENT" w:val="Není k dispozici"/>
    <w:docVar w:name="EISOD_NEW_LAST_REVISION_DATE" w:val="29.11.2021"/>
    <w:docVar w:name="EISOD_PODRIZENE_DOKUMENTY" w:val="Není k dispozici"/>
    <w:docVar w:name="EISOD_REVISION_NEXT" w:val="31.12.2028"/>
    <w:docVar w:name="EISOD_REVISION_NUMBER" w:val="7.0"/>
    <w:docVar w:name="EISOD_SCHVALOVATEL_NAME" w:val="Jiří Novotný, Admin Admin, Vítězslav Mička, Michal Doležal, Michaela Surá"/>
    <w:docVar w:name="EISOD_SKARTACNI_ZNAK_A_LHUTA" w:val="A/10"/>
    <w:docVar w:name="EISOD_ZPRACOVATEL_NAME" w:val="Hana Jurnečková"/>
  </w:docVars>
  <w:rsids>
    <w:rsidRoot w:val="009078AF"/>
    <w:rsid w:val="00003875"/>
    <w:rsid w:val="00005BF6"/>
    <w:rsid w:val="000074CD"/>
    <w:rsid w:val="00010946"/>
    <w:rsid w:val="00015C9B"/>
    <w:rsid w:val="00020CB8"/>
    <w:rsid w:val="000210AB"/>
    <w:rsid w:val="00023E73"/>
    <w:rsid w:val="0003713F"/>
    <w:rsid w:val="000419B6"/>
    <w:rsid w:val="00045BE0"/>
    <w:rsid w:val="00050D34"/>
    <w:rsid w:val="000512C6"/>
    <w:rsid w:val="00052F84"/>
    <w:rsid w:val="00055619"/>
    <w:rsid w:val="00071019"/>
    <w:rsid w:val="00077D17"/>
    <w:rsid w:val="0008026A"/>
    <w:rsid w:val="0008566B"/>
    <w:rsid w:val="00085FF7"/>
    <w:rsid w:val="00087B13"/>
    <w:rsid w:val="00095FAD"/>
    <w:rsid w:val="000B47FD"/>
    <w:rsid w:val="000B4D38"/>
    <w:rsid w:val="000B79C4"/>
    <w:rsid w:val="000B7F07"/>
    <w:rsid w:val="000C1599"/>
    <w:rsid w:val="000C32E8"/>
    <w:rsid w:val="000C6748"/>
    <w:rsid w:val="000D0E89"/>
    <w:rsid w:val="000D1C62"/>
    <w:rsid w:val="000D30E1"/>
    <w:rsid w:val="000E0873"/>
    <w:rsid w:val="000E4043"/>
    <w:rsid w:val="000F5B4B"/>
    <w:rsid w:val="001062E9"/>
    <w:rsid w:val="001071C2"/>
    <w:rsid w:val="00114C92"/>
    <w:rsid w:val="001270CE"/>
    <w:rsid w:val="00133095"/>
    <w:rsid w:val="0013516D"/>
    <w:rsid w:val="001414B0"/>
    <w:rsid w:val="00151CA6"/>
    <w:rsid w:val="0015424E"/>
    <w:rsid w:val="00160641"/>
    <w:rsid w:val="00177186"/>
    <w:rsid w:val="0018060A"/>
    <w:rsid w:val="0018420E"/>
    <w:rsid w:val="001A2204"/>
    <w:rsid w:val="001A31A4"/>
    <w:rsid w:val="001A4834"/>
    <w:rsid w:val="001B2065"/>
    <w:rsid w:val="001C01CB"/>
    <w:rsid w:val="001C35E5"/>
    <w:rsid w:val="001C42F0"/>
    <w:rsid w:val="001D34F3"/>
    <w:rsid w:val="001D3926"/>
    <w:rsid w:val="001D44C8"/>
    <w:rsid w:val="001D5B10"/>
    <w:rsid w:val="001D6482"/>
    <w:rsid w:val="001E02CE"/>
    <w:rsid w:val="001E6EE5"/>
    <w:rsid w:val="001F627C"/>
    <w:rsid w:val="00226AFE"/>
    <w:rsid w:val="00230261"/>
    <w:rsid w:val="002412D5"/>
    <w:rsid w:val="0025109E"/>
    <w:rsid w:val="00251B6F"/>
    <w:rsid w:val="0025765A"/>
    <w:rsid w:val="002645B8"/>
    <w:rsid w:val="00270E6A"/>
    <w:rsid w:val="00281914"/>
    <w:rsid w:val="00285004"/>
    <w:rsid w:val="002874E2"/>
    <w:rsid w:val="00295633"/>
    <w:rsid w:val="002A7D51"/>
    <w:rsid w:val="002B1FAC"/>
    <w:rsid w:val="002C3997"/>
    <w:rsid w:val="002C3CB1"/>
    <w:rsid w:val="002C6949"/>
    <w:rsid w:val="002D503C"/>
    <w:rsid w:val="002D63E7"/>
    <w:rsid w:val="002E0B8D"/>
    <w:rsid w:val="002E38DD"/>
    <w:rsid w:val="002E4220"/>
    <w:rsid w:val="002F0AD0"/>
    <w:rsid w:val="002F4898"/>
    <w:rsid w:val="002F4A35"/>
    <w:rsid w:val="002F5678"/>
    <w:rsid w:val="00304325"/>
    <w:rsid w:val="003107BE"/>
    <w:rsid w:val="003174BD"/>
    <w:rsid w:val="003250B3"/>
    <w:rsid w:val="0033152B"/>
    <w:rsid w:val="00332992"/>
    <w:rsid w:val="00334BFD"/>
    <w:rsid w:val="00335121"/>
    <w:rsid w:val="00353C8B"/>
    <w:rsid w:val="00366AE3"/>
    <w:rsid w:val="00376332"/>
    <w:rsid w:val="003871B8"/>
    <w:rsid w:val="003919F2"/>
    <w:rsid w:val="00393101"/>
    <w:rsid w:val="003959D6"/>
    <w:rsid w:val="0039767E"/>
    <w:rsid w:val="003B471A"/>
    <w:rsid w:val="003B487B"/>
    <w:rsid w:val="003B5708"/>
    <w:rsid w:val="003C2951"/>
    <w:rsid w:val="003D1845"/>
    <w:rsid w:val="003D1B54"/>
    <w:rsid w:val="003D25F5"/>
    <w:rsid w:val="003E07FD"/>
    <w:rsid w:val="003E5250"/>
    <w:rsid w:val="003F06B9"/>
    <w:rsid w:val="003F20BB"/>
    <w:rsid w:val="003F372D"/>
    <w:rsid w:val="003F5817"/>
    <w:rsid w:val="00400D3E"/>
    <w:rsid w:val="00416919"/>
    <w:rsid w:val="00417497"/>
    <w:rsid w:val="00417726"/>
    <w:rsid w:val="00432E22"/>
    <w:rsid w:val="004356EA"/>
    <w:rsid w:val="0044434C"/>
    <w:rsid w:val="00446173"/>
    <w:rsid w:val="004550CD"/>
    <w:rsid w:val="00472D86"/>
    <w:rsid w:val="00484EAA"/>
    <w:rsid w:val="00485C5A"/>
    <w:rsid w:val="00485DCA"/>
    <w:rsid w:val="004913D2"/>
    <w:rsid w:val="00494DAC"/>
    <w:rsid w:val="004A1C22"/>
    <w:rsid w:val="004A2D64"/>
    <w:rsid w:val="004A35B2"/>
    <w:rsid w:val="004A6517"/>
    <w:rsid w:val="004B74AC"/>
    <w:rsid w:val="004C6041"/>
    <w:rsid w:val="004F2C3D"/>
    <w:rsid w:val="004F3AD6"/>
    <w:rsid w:val="004F45E9"/>
    <w:rsid w:val="005070DF"/>
    <w:rsid w:val="00510A35"/>
    <w:rsid w:val="00513554"/>
    <w:rsid w:val="005170BC"/>
    <w:rsid w:val="005202EE"/>
    <w:rsid w:val="005235D9"/>
    <w:rsid w:val="00526413"/>
    <w:rsid w:val="00527379"/>
    <w:rsid w:val="0053280A"/>
    <w:rsid w:val="00533C50"/>
    <w:rsid w:val="00543FA0"/>
    <w:rsid w:val="0055286B"/>
    <w:rsid w:val="005552C9"/>
    <w:rsid w:val="005579CB"/>
    <w:rsid w:val="00561491"/>
    <w:rsid w:val="00582D2B"/>
    <w:rsid w:val="00583B12"/>
    <w:rsid w:val="00591BE2"/>
    <w:rsid w:val="00594EA2"/>
    <w:rsid w:val="00594EEB"/>
    <w:rsid w:val="005A61D1"/>
    <w:rsid w:val="005A723E"/>
    <w:rsid w:val="005B03A5"/>
    <w:rsid w:val="005B12FA"/>
    <w:rsid w:val="005B1FCE"/>
    <w:rsid w:val="005B7C71"/>
    <w:rsid w:val="005C3F7F"/>
    <w:rsid w:val="005C46B3"/>
    <w:rsid w:val="005D1259"/>
    <w:rsid w:val="005E1188"/>
    <w:rsid w:val="005E233E"/>
    <w:rsid w:val="005E2A56"/>
    <w:rsid w:val="005E441F"/>
    <w:rsid w:val="005F13DB"/>
    <w:rsid w:val="005F4A3D"/>
    <w:rsid w:val="00603550"/>
    <w:rsid w:val="006121AD"/>
    <w:rsid w:val="006137E7"/>
    <w:rsid w:val="00616E18"/>
    <w:rsid w:val="0061788B"/>
    <w:rsid w:val="006231C3"/>
    <w:rsid w:val="00633F66"/>
    <w:rsid w:val="006343AA"/>
    <w:rsid w:val="0063451E"/>
    <w:rsid w:val="006355F9"/>
    <w:rsid w:val="006362D3"/>
    <w:rsid w:val="00645D50"/>
    <w:rsid w:val="006479FD"/>
    <w:rsid w:val="00652EB8"/>
    <w:rsid w:val="00653BE8"/>
    <w:rsid w:val="0066070E"/>
    <w:rsid w:val="00672A5B"/>
    <w:rsid w:val="0067326F"/>
    <w:rsid w:val="00677434"/>
    <w:rsid w:val="006818FA"/>
    <w:rsid w:val="00683583"/>
    <w:rsid w:val="00690544"/>
    <w:rsid w:val="006937E1"/>
    <w:rsid w:val="006A0109"/>
    <w:rsid w:val="006B3EF3"/>
    <w:rsid w:val="006B4A41"/>
    <w:rsid w:val="006B5F02"/>
    <w:rsid w:val="006C3A11"/>
    <w:rsid w:val="006D12A2"/>
    <w:rsid w:val="006D30AE"/>
    <w:rsid w:val="006D6FD2"/>
    <w:rsid w:val="006D7197"/>
    <w:rsid w:val="006E07DE"/>
    <w:rsid w:val="006F3C72"/>
    <w:rsid w:val="00721E2B"/>
    <w:rsid w:val="00735CDA"/>
    <w:rsid w:val="00746D1E"/>
    <w:rsid w:val="00750E23"/>
    <w:rsid w:val="007521EE"/>
    <w:rsid w:val="0075437B"/>
    <w:rsid w:val="00757A90"/>
    <w:rsid w:val="00772841"/>
    <w:rsid w:val="00774E17"/>
    <w:rsid w:val="00780802"/>
    <w:rsid w:val="0078557E"/>
    <w:rsid w:val="00787D56"/>
    <w:rsid w:val="00797F6D"/>
    <w:rsid w:val="007A1D26"/>
    <w:rsid w:val="007A5242"/>
    <w:rsid w:val="007A6900"/>
    <w:rsid w:val="007B2339"/>
    <w:rsid w:val="007C0B38"/>
    <w:rsid w:val="007C454C"/>
    <w:rsid w:val="007C704D"/>
    <w:rsid w:val="007C7A23"/>
    <w:rsid w:val="007D00A3"/>
    <w:rsid w:val="007D0EB5"/>
    <w:rsid w:val="007D1244"/>
    <w:rsid w:val="007D7B41"/>
    <w:rsid w:val="007E0980"/>
    <w:rsid w:val="007E0FF7"/>
    <w:rsid w:val="007E46E9"/>
    <w:rsid w:val="007E59FE"/>
    <w:rsid w:val="007F187B"/>
    <w:rsid w:val="00807558"/>
    <w:rsid w:val="00812C9B"/>
    <w:rsid w:val="00815F76"/>
    <w:rsid w:val="00816935"/>
    <w:rsid w:val="00821355"/>
    <w:rsid w:val="00826FDE"/>
    <w:rsid w:val="00827777"/>
    <w:rsid w:val="00835501"/>
    <w:rsid w:val="008419C1"/>
    <w:rsid w:val="00844741"/>
    <w:rsid w:val="00845E4E"/>
    <w:rsid w:val="00846C72"/>
    <w:rsid w:val="008524D1"/>
    <w:rsid w:val="0085387B"/>
    <w:rsid w:val="00854C06"/>
    <w:rsid w:val="00855C84"/>
    <w:rsid w:val="00865B2E"/>
    <w:rsid w:val="00865B49"/>
    <w:rsid w:val="00872E09"/>
    <w:rsid w:val="00872E18"/>
    <w:rsid w:val="00876DFB"/>
    <w:rsid w:val="00883D26"/>
    <w:rsid w:val="0088559C"/>
    <w:rsid w:val="00890EB8"/>
    <w:rsid w:val="0089715B"/>
    <w:rsid w:val="008A4C52"/>
    <w:rsid w:val="008A516F"/>
    <w:rsid w:val="008B19A4"/>
    <w:rsid w:val="008B5400"/>
    <w:rsid w:val="008C05B2"/>
    <w:rsid w:val="008C4318"/>
    <w:rsid w:val="008C768B"/>
    <w:rsid w:val="008E270D"/>
    <w:rsid w:val="008E28D0"/>
    <w:rsid w:val="008E3A1E"/>
    <w:rsid w:val="008E48BD"/>
    <w:rsid w:val="008E494B"/>
    <w:rsid w:val="008F1471"/>
    <w:rsid w:val="00904832"/>
    <w:rsid w:val="009078AF"/>
    <w:rsid w:val="00910667"/>
    <w:rsid w:val="00930ED9"/>
    <w:rsid w:val="00930FFF"/>
    <w:rsid w:val="00936F48"/>
    <w:rsid w:val="009407DB"/>
    <w:rsid w:val="009444A7"/>
    <w:rsid w:val="00946ED3"/>
    <w:rsid w:val="00950596"/>
    <w:rsid w:val="0096187A"/>
    <w:rsid w:val="00970937"/>
    <w:rsid w:val="00970E74"/>
    <w:rsid w:val="00980946"/>
    <w:rsid w:val="00981A25"/>
    <w:rsid w:val="00981C04"/>
    <w:rsid w:val="00982D0C"/>
    <w:rsid w:val="00982F8A"/>
    <w:rsid w:val="0099199B"/>
    <w:rsid w:val="00991AD3"/>
    <w:rsid w:val="0099227F"/>
    <w:rsid w:val="009942B0"/>
    <w:rsid w:val="00994A7C"/>
    <w:rsid w:val="00996AD4"/>
    <w:rsid w:val="009A10D0"/>
    <w:rsid w:val="009A44D8"/>
    <w:rsid w:val="009B1774"/>
    <w:rsid w:val="009B37F3"/>
    <w:rsid w:val="009C0526"/>
    <w:rsid w:val="009C2FA4"/>
    <w:rsid w:val="009D0CC0"/>
    <w:rsid w:val="009D3070"/>
    <w:rsid w:val="009D69EE"/>
    <w:rsid w:val="009F0D26"/>
    <w:rsid w:val="009F53B7"/>
    <w:rsid w:val="009F5C6D"/>
    <w:rsid w:val="00A123F1"/>
    <w:rsid w:val="00A30AE4"/>
    <w:rsid w:val="00A32363"/>
    <w:rsid w:val="00A324B0"/>
    <w:rsid w:val="00A36591"/>
    <w:rsid w:val="00A41718"/>
    <w:rsid w:val="00A4197D"/>
    <w:rsid w:val="00A4352D"/>
    <w:rsid w:val="00A702AF"/>
    <w:rsid w:val="00A71488"/>
    <w:rsid w:val="00A72783"/>
    <w:rsid w:val="00A77506"/>
    <w:rsid w:val="00A80C94"/>
    <w:rsid w:val="00A8364C"/>
    <w:rsid w:val="00A96310"/>
    <w:rsid w:val="00AA0FBF"/>
    <w:rsid w:val="00AB0FE4"/>
    <w:rsid w:val="00AB208C"/>
    <w:rsid w:val="00AB2B01"/>
    <w:rsid w:val="00AB522A"/>
    <w:rsid w:val="00AE0545"/>
    <w:rsid w:val="00AE7433"/>
    <w:rsid w:val="00AF0933"/>
    <w:rsid w:val="00AF5C1A"/>
    <w:rsid w:val="00B02B25"/>
    <w:rsid w:val="00B14B0A"/>
    <w:rsid w:val="00B212A1"/>
    <w:rsid w:val="00B21D1B"/>
    <w:rsid w:val="00B275FB"/>
    <w:rsid w:val="00B41ACD"/>
    <w:rsid w:val="00B57F11"/>
    <w:rsid w:val="00B61A88"/>
    <w:rsid w:val="00B61F06"/>
    <w:rsid w:val="00B643D2"/>
    <w:rsid w:val="00B84002"/>
    <w:rsid w:val="00B84188"/>
    <w:rsid w:val="00B8496B"/>
    <w:rsid w:val="00B979DA"/>
    <w:rsid w:val="00BA50A3"/>
    <w:rsid w:val="00BA51FA"/>
    <w:rsid w:val="00BA538F"/>
    <w:rsid w:val="00BA6677"/>
    <w:rsid w:val="00BC0593"/>
    <w:rsid w:val="00BC4A11"/>
    <w:rsid w:val="00BF6779"/>
    <w:rsid w:val="00BF772D"/>
    <w:rsid w:val="00C01F92"/>
    <w:rsid w:val="00C1385F"/>
    <w:rsid w:val="00C16018"/>
    <w:rsid w:val="00C17289"/>
    <w:rsid w:val="00C17645"/>
    <w:rsid w:val="00C2193D"/>
    <w:rsid w:val="00C351C8"/>
    <w:rsid w:val="00C46C6D"/>
    <w:rsid w:val="00C511CF"/>
    <w:rsid w:val="00C60E36"/>
    <w:rsid w:val="00C64C8A"/>
    <w:rsid w:val="00C71E71"/>
    <w:rsid w:val="00C912BF"/>
    <w:rsid w:val="00C95C31"/>
    <w:rsid w:val="00CA42CB"/>
    <w:rsid w:val="00CA6F25"/>
    <w:rsid w:val="00CA7582"/>
    <w:rsid w:val="00CB280B"/>
    <w:rsid w:val="00CB355D"/>
    <w:rsid w:val="00CB3BA6"/>
    <w:rsid w:val="00CD173A"/>
    <w:rsid w:val="00CD59EF"/>
    <w:rsid w:val="00CD7FFA"/>
    <w:rsid w:val="00CE15DE"/>
    <w:rsid w:val="00CE3972"/>
    <w:rsid w:val="00CF02E9"/>
    <w:rsid w:val="00D0231B"/>
    <w:rsid w:val="00D046AD"/>
    <w:rsid w:val="00D061A9"/>
    <w:rsid w:val="00D14EB9"/>
    <w:rsid w:val="00D27593"/>
    <w:rsid w:val="00D27D10"/>
    <w:rsid w:val="00D32693"/>
    <w:rsid w:val="00D3271C"/>
    <w:rsid w:val="00D34ECD"/>
    <w:rsid w:val="00D402B4"/>
    <w:rsid w:val="00D43674"/>
    <w:rsid w:val="00D47198"/>
    <w:rsid w:val="00D47699"/>
    <w:rsid w:val="00D47F77"/>
    <w:rsid w:val="00D5014E"/>
    <w:rsid w:val="00D51AD9"/>
    <w:rsid w:val="00D53709"/>
    <w:rsid w:val="00D67321"/>
    <w:rsid w:val="00D72BE6"/>
    <w:rsid w:val="00D7791E"/>
    <w:rsid w:val="00D95C24"/>
    <w:rsid w:val="00DA49E9"/>
    <w:rsid w:val="00DA5052"/>
    <w:rsid w:val="00DA79F1"/>
    <w:rsid w:val="00DB64B4"/>
    <w:rsid w:val="00DC108F"/>
    <w:rsid w:val="00DD340F"/>
    <w:rsid w:val="00DD6926"/>
    <w:rsid w:val="00DE3D6C"/>
    <w:rsid w:val="00DE4FDF"/>
    <w:rsid w:val="00DE65D1"/>
    <w:rsid w:val="00DE67D6"/>
    <w:rsid w:val="00DF239E"/>
    <w:rsid w:val="00DF456E"/>
    <w:rsid w:val="00DF58E7"/>
    <w:rsid w:val="00DF63C6"/>
    <w:rsid w:val="00DF6C6D"/>
    <w:rsid w:val="00E00BC1"/>
    <w:rsid w:val="00E17D3A"/>
    <w:rsid w:val="00E213BF"/>
    <w:rsid w:val="00E22CA3"/>
    <w:rsid w:val="00E23AFA"/>
    <w:rsid w:val="00E4273B"/>
    <w:rsid w:val="00E64860"/>
    <w:rsid w:val="00E67839"/>
    <w:rsid w:val="00E67D88"/>
    <w:rsid w:val="00E77536"/>
    <w:rsid w:val="00E863A0"/>
    <w:rsid w:val="00E95612"/>
    <w:rsid w:val="00E97B01"/>
    <w:rsid w:val="00EB1B99"/>
    <w:rsid w:val="00EB2269"/>
    <w:rsid w:val="00EB3190"/>
    <w:rsid w:val="00EB4A37"/>
    <w:rsid w:val="00EB4CB8"/>
    <w:rsid w:val="00EB75FD"/>
    <w:rsid w:val="00EC384D"/>
    <w:rsid w:val="00EC3BEC"/>
    <w:rsid w:val="00EC568C"/>
    <w:rsid w:val="00ED4D71"/>
    <w:rsid w:val="00ED7003"/>
    <w:rsid w:val="00EE059D"/>
    <w:rsid w:val="00EE21EE"/>
    <w:rsid w:val="00EE5993"/>
    <w:rsid w:val="00EF194C"/>
    <w:rsid w:val="00EF58FB"/>
    <w:rsid w:val="00EF624F"/>
    <w:rsid w:val="00F00C09"/>
    <w:rsid w:val="00F05F0F"/>
    <w:rsid w:val="00F102F3"/>
    <w:rsid w:val="00F20FA3"/>
    <w:rsid w:val="00F4677F"/>
    <w:rsid w:val="00F54C99"/>
    <w:rsid w:val="00F63773"/>
    <w:rsid w:val="00F678B9"/>
    <w:rsid w:val="00F67E5D"/>
    <w:rsid w:val="00F8398F"/>
    <w:rsid w:val="00F96F0A"/>
    <w:rsid w:val="00FA6A21"/>
    <w:rsid w:val="00FB2512"/>
    <w:rsid w:val="00FB4290"/>
    <w:rsid w:val="00FB726A"/>
    <w:rsid w:val="00FC3915"/>
    <w:rsid w:val="00FC6857"/>
    <w:rsid w:val="00FC7F07"/>
    <w:rsid w:val="00FD380D"/>
    <w:rsid w:val="00FE07AC"/>
    <w:rsid w:val="00FE3C55"/>
    <w:rsid w:val="00FE5DD5"/>
    <w:rsid w:val="00FF0387"/>
    <w:rsid w:val="00FF355F"/>
    <w:rsid w:val="00FF42C7"/>
    <w:rsid w:val="00FF5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5:chartTrackingRefBased/>
  <w15:docId w15:val="{D5464AA3-E0C6-4738-BF7D-F6CEE873A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Variable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tabs>
        <w:tab w:val="left" w:pos="-2268"/>
      </w:tabs>
      <w:jc w:val="both"/>
    </w:pPr>
    <w:rPr>
      <w:rFonts w:ascii="Arial" w:hAnsi="Arial"/>
      <w:sz w:val="22"/>
      <w:lang w:val="cs-CZ" w:eastAsia="cs-CZ"/>
    </w:rPr>
  </w:style>
  <w:style w:type="paragraph" w:styleId="Heading1">
    <w:name w:val="heading 1"/>
    <w:basedOn w:val="Normal"/>
    <w:next w:val="Normal"/>
    <w:qFormat/>
    <w:pPr>
      <w:keepNext/>
      <w:numPr>
        <w:numId w:val="12"/>
      </w:numPr>
      <w:tabs>
        <w:tab w:val="left" w:pos="426"/>
      </w:tabs>
      <w:spacing w:after="120"/>
      <w:outlineLvl w:val="0"/>
    </w:pPr>
    <w:rPr>
      <w:b/>
      <w:sz w:val="24"/>
      <w:u w:val="single"/>
    </w:rPr>
  </w:style>
  <w:style w:type="paragraph" w:styleId="Heading2">
    <w:name w:val="heading 2"/>
    <w:basedOn w:val="Normal"/>
    <w:next w:val="Normal"/>
    <w:autoRedefine/>
    <w:qFormat/>
    <w:rsid w:val="00EE5993"/>
    <w:pPr>
      <w:numPr>
        <w:ilvl w:val="1"/>
        <w:numId w:val="12"/>
      </w:numPr>
      <w:tabs>
        <w:tab w:val="left" w:pos="567"/>
      </w:tabs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2"/>
      </w:numPr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2"/>
      </w:numPr>
      <w:spacing w:before="120"/>
      <w:outlineLvl w:val="3"/>
    </w:pPr>
    <w:rPr>
      <w:sz w:val="24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2"/>
      </w:numPr>
      <w:tabs>
        <w:tab w:val="left" w:pos="720"/>
      </w:tabs>
      <w:outlineLvl w:val="4"/>
    </w:pPr>
    <w:rPr>
      <w:sz w:val="24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2"/>
      </w:numPr>
      <w:tabs>
        <w:tab w:val="clear" w:pos="-2268"/>
      </w:tabs>
      <w:jc w:val="center"/>
      <w:outlineLvl w:val="5"/>
    </w:pPr>
    <w:rPr>
      <w:sz w:val="24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2"/>
      </w:numPr>
      <w:outlineLvl w:val="6"/>
    </w:pPr>
    <w:rPr>
      <w:sz w:val="24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2"/>
      </w:numPr>
      <w:ind w:right="-1"/>
      <w:outlineLvl w:val="7"/>
    </w:pPr>
    <w:rPr>
      <w:sz w:val="24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12"/>
      </w:numPr>
      <w:outlineLvl w:val="8"/>
    </w:pPr>
    <w:rPr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536"/>
        <w:tab w:val="right" w:pos="9072"/>
      </w:tabs>
    </w:pPr>
    <w:rPr>
      <w:sz w:val="24"/>
    </w:rPr>
  </w:style>
  <w:style w:type="paragraph" w:styleId="Caption">
    <w:name w:val="caption"/>
    <w:basedOn w:val="Normal"/>
    <w:next w:val="Normal"/>
    <w:qFormat/>
    <w:pPr>
      <w:keepNext/>
      <w:pageBreakBefore/>
      <w:spacing w:before="120" w:after="120"/>
    </w:pPr>
    <w:rPr>
      <w:sz w:val="16"/>
    </w:rPr>
  </w:style>
  <w:style w:type="paragraph" w:styleId="TOC1">
    <w:name w:val="toc 1"/>
    <w:basedOn w:val="Normal"/>
    <w:next w:val="Normal"/>
    <w:uiPriority w:val="39"/>
    <w:pPr>
      <w:tabs>
        <w:tab w:val="clear" w:pos="-2268"/>
      </w:tabs>
      <w:spacing w:before="120" w:after="120"/>
      <w:jc w:val="left"/>
    </w:pPr>
    <w:rPr>
      <w:rFonts w:ascii="Calibri" w:hAnsi="Calibri" w:cs="Calibri"/>
      <w:b/>
      <w:bCs/>
      <w:caps/>
      <w:sz w:val="20"/>
    </w:rPr>
  </w:style>
  <w:style w:type="paragraph" w:styleId="TOC2">
    <w:name w:val="toc 2"/>
    <w:basedOn w:val="Normal"/>
    <w:next w:val="Normal"/>
    <w:uiPriority w:val="39"/>
    <w:pPr>
      <w:tabs>
        <w:tab w:val="clear" w:pos="-2268"/>
      </w:tabs>
      <w:ind w:left="220"/>
      <w:jc w:val="left"/>
    </w:pPr>
    <w:rPr>
      <w:rFonts w:ascii="Calibri" w:hAnsi="Calibri" w:cs="Calibri"/>
      <w:smallCaps/>
      <w:sz w:val="20"/>
    </w:rPr>
  </w:style>
  <w:style w:type="paragraph" w:styleId="TOC3">
    <w:name w:val="toc 3"/>
    <w:basedOn w:val="Normal"/>
    <w:next w:val="Normal"/>
    <w:semiHidden/>
    <w:pPr>
      <w:tabs>
        <w:tab w:val="clear" w:pos="-2268"/>
      </w:tabs>
      <w:ind w:left="440"/>
      <w:jc w:val="left"/>
    </w:pPr>
    <w:rPr>
      <w:rFonts w:ascii="Calibri" w:hAnsi="Calibri" w:cs="Calibri"/>
      <w:i/>
      <w:iCs/>
      <w:sz w:val="20"/>
    </w:rPr>
  </w:style>
  <w:style w:type="paragraph" w:styleId="TOC4">
    <w:name w:val="toc 4"/>
    <w:basedOn w:val="Normal"/>
    <w:next w:val="Normal"/>
    <w:autoRedefine/>
    <w:semiHidden/>
    <w:pPr>
      <w:tabs>
        <w:tab w:val="clear" w:pos="-2268"/>
      </w:tabs>
      <w:ind w:left="660"/>
      <w:jc w:val="left"/>
    </w:pPr>
    <w:rPr>
      <w:rFonts w:ascii="Calibri" w:hAnsi="Calibri" w:cs="Calibri"/>
      <w:sz w:val="18"/>
      <w:szCs w:val="18"/>
    </w:rPr>
  </w:style>
  <w:style w:type="paragraph" w:styleId="TOC5">
    <w:name w:val="toc 5"/>
    <w:basedOn w:val="Normal"/>
    <w:next w:val="Normal"/>
    <w:autoRedefine/>
    <w:semiHidden/>
    <w:pPr>
      <w:tabs>
        <w:tab w:val="clear" w:pos="-2268"/>
      </w:tabs>
      <w:ind w:left="880"/>
      <w:jc w:val="left"/>
    </w:pPr>
    <w:rPr>
      <w:rFonts w:ascii="Calibri" w:hAnsi="Calibri" w:cs="Calibri"/>
      <w:sz w:val="18"/>
      <w:szCs w:val="18"/>
    </w:rPr>
  </w:style>
  <w:style w:type="paragraph" w:styleId="Footer">
    <w:name w:val="footer"/>
    <w:basedOn w:val="Normal"/>
    <w:pPr>
      <w:tabs>
        <w:tab w:val="center" w:pos="4536"/>
        <w:tab w:val="right" w:pos="9072"/>
      </w:tabs>
    </w:pPr>
    <w:rPr>
      <w:sz w:val="24"/>
    </w:r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tabs>
        <w:tab w:val="clear" w:pos="-2268"/>
      </w:tabs>
      <w:jc w:val="left"/>
    </w:pPr>
    <w:rPr>
      <w:sz w:val="24"/>
    </w:rPr>
  </w:style>
  <w:style w:type="paragraph" w:styleId="CommentText">
    <w:name w:val="annotation text"/>
    <w:basedOn w:val="Normal"/>
    <w:link w:val="CommentTextChar"/>
    <w:semiHidden/>
    <w:pPr>
      <w:tabs>
        <w:tab w:val="clear" w:pos="-2268"/>
      </w:tabs>
      <w:jc w:val="left"/>
    </w:pPr>
  </w:style>
  <w:style w:type="paragraph" w:styleId="Title">
    <w:name w:val="Title"/>
    <w:basedOn w:val="Normal"/>
    <w:qFormat/>
    <w:pPr>
      <w:tabs>
        <w:tab w:val="clear" w:pos="-2268"/>
      </w:tabs>
      <w:spacing w:before="120" w:after="60"/>
      <w:jc w:val="center"/>
      <w:outlineLvl w:val="0"/>
    </w:pPr>
    <w:rPr>
      <w:b/>
      <w:kern w:val="28"/>
      <w:sz w:val="28"/>
    </w:rPr>
  </w:style>
  <w:style w:type="paragraph" w:styleId="TOC6">
    <w:name w:val="toc 6"/>
    <w:basedOn w:val="Normal"/>
    <w:next w:val="Normal"/>
    <w:autoRedefine/>
    <w:semiHidden/>
    <w:pPr>
      <w:tabs>
        <w:tab w:val="clear" w:pos="-2268"/>
      </w:tabs>
      <w:ind w:left="1100"/>
      <w:jc w:val="left"/>
    </w:pPr>
    <w:rPr>
      <w:rFonts w:ascii="Calibri" w:hAnsi="Calibri" w:cs="Calibri"/>
      <w:sz w:val="18"/>
      <w:szCs w:val="18"/>
    </w:rPr>
  </w:style>
  <w:style w:type="paragraph" w:styleId="TOC7">
    <w:name w:val="toc 7"/>
    <w:basedOn w:val="Normal"/>
    <w:next w:val="Normal"/>
    <w:autoRedefine/>
    <w:semiHidden/>
    <w:pPr>
      <w:tabs>
        <w:tab w:val="clear" w:pos="-2268"/>
      </w:tabs>
      <w:ind w:left="1320"/>
      <w:jc w:val="left"/>
    </w:pPr>
    <w:rPr>
      <w:rFonts w:ascii="Calibri" w:hAnsi="Calibri" w:cs="Calibri"/>
      <w:sz w:val="18"/>
      <w:szCs w:val="18"/>
    </w:rPr>
  </w:style>
  <w:style w:type="paragraph" w:styleId="TOC8">
    <w:name w:val="toc 8"/>
    <w:basedOn w:val="Normal"/>
    <w:next w:val="Normal"/>
    <w:autoRedefine/>
    <w:semiHidden/>
    <w:pPr>
      <w:tabs>
        <w:tab w:val="clear" w:pos="-2268"/>
      </w:tabs>
      <w:ind w:left="1540"/>
      <w:jc w:val="left"/>
    </w:pPr>
    <w:rPr>
      <w:rFonts w:ascii="Calibri" w:hAnsi="Calibri" w:cs="Calibri"/>
      <w:sz w:val="18"/>
      <w:szCs w:val="18"/>
    </w:rPr>
  </w:style>
  <w:style w:type="paragraph" w:styleId="TOC9">
    <w:name w:val="toc 9"/>
    <w:basedOn w:val="Normal"/>
    <w:next w:val="Normal"/>
    <w:autoRedefine/>
    <w:semiHidden/>
    <w:pPr>
      <w:tabs>
        <w:tab w:val="clear" w:pos="-2268"/>
      </w:tabs>
      <w:ind w:left="1760"/>
      <w:jc w:val="left"/>
    </w:pPr>
    <w:rPr>
      <w:rFonts w:ascii="Calibri" w:hAnsi="Calibri" w:cs="Calibri"/>
      <w:sz w:val="18"/>
      <w:szCs w:val="18"/>
    </w:rPr>
  </w:style>
  <w:style w:type="paragraph" w:styleId="List">
    <w:name w:val="List"/>
    <w:basedOn w:val="Normal"/>
    <w:pPr>
      <w:ind w:left="283" w:hanging="283"/>
    </w:pPr>
  </w:style>
  <w:style w:type="paragraph" w:styleId="ListBullet">
    <w:name w:val="List Bullet"/>
    <w:basedOn w:val="Normal"/>
    <w:autoRedefine/>
    <w:pPr>
      <w:numPr>
        <w:numId w:val="1"/>
      </w:numPr>
    </w:pPr>
  </w:style>
  <w:style w:type="paragraph" w:styleId="BodyTextIndent">
    <w:name w:val="Body Text Indent"/>
    <w:basedOn w:val="Normal"/>
    <w:pPr>
      <w:spacing w:after="120"/>
      <w:ind w:left="283"/>
    </w:pPr>
  </w:style>
  <w:style w:type="character" w:styleId="Strong">
    <w:name w:val="Strong"/>
    <w:uiPriority w:val="22"/>
    <w:qFormat/>
    <w:rPr>
      <w:b/>
    </w:rPr>
  </w:style>
  <w:style w:type="paragraph" w:styleId="BodyText3">
    <w:name w:val="Body Text 3"/>
    <w:basedOn w:val="Normal"/>
    <w:link w:val="BodyText3Char"/>
    <w:pPr>
      <w:tabs>
        <w:tab w:val="clear" w:pos="-2268"/>
      </w:tabs>
      <w:spacing w:before="120"/>
    </w:pPr>
  </w:style>
  <w:style w:type="paragraph" w:styleId="BodyText2">
    <w:name w:val="Body Text 2"/>
    <w:basedOn w:val="Normal"/>
    <w:rPr>
      <w:snapToGrid w:val="0"/>
      <w:color w:val="000000"/>
    </w:rPr>
  </w:style>
  <w:style w:type="paragraph" w:styleId="BodyTextIndent2">
    <w:name w:val="Body Text Indent 2"/>
    <w:basedOn w:val="Normal"/>
    <w:pPr>
      <w:ind w:left="-567"/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9F0D26"/>
    <w:rPr>
      <w:color w:val="0000FF"/>
      <w:u w:val="single"/>
    </w:rPr>
  </w:style>
  <w:style w:type="paragraph" w:styleId="TableofFigures">
    <w:name w:val="table of figures"/>
    <w:basedOn w:val="Normal"/>
    <w:next w:val="Normal"/>
    <w:uiPriority w:val="99"/>
    <w:rsid w:val="003C2951"/>
    <w:pPr>
      <w:tabs>
        <w:tab w:val="clear" w:pos="-2268"/>
      </w:tabs>
      <w:ind w:left="400" w:hanging="400"/>
      <w:jc w:val="left"/>
    </w:pPr>
    <w:rPr>
      <w:rFonts w:ascii="Times New Roman" w:hAnsi="Times New Roman"/>
      <w:sz w:val="20"/>
    </w:rPr>
  </w:style>
  <w:style w:type="paragraph" w:styleId="FootnoteText">
    <w:name w:val="footnote text"/>
    <w:basedOn w:val="Normal"/>
    <w:link w:val="FootnoteTextChar"/>
    <w:rsid w:val="0066070E"/>
    <w:rPr>
      <w:sz w:val="20"/>
    </w:rPr>
  </w:style>
  <w:style w:type="character" w:customStyle="1" w:styleId="FootnoteTextChar">
    <w:name w:val="Footnote Text Char"/>
    <w:link w:val="FootnoteText"/>
    <w:rsid w:val="0066070E"/>
    <w:rPr>
      <w:rFonts w:ascii="Arial" w:hAnsi="Arial"/>
    </w:rPr>
  </w:style>
  <w:style w:type="character" w:styleId="FootnoteReference">
    <w:name w:val="footnote reference"/>
    <w:rsid w:val="0066070E"/>
    <w:rPr>
      <w:vertAlign w:val="superscript"/>
    </w:rPr>
  </w:style>
  <w:style w:type="character" w:styleId="CommentReference">
    <w:name w:val="annotation reference"/>
    <w:rsid w:val="00DE67D6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rsid w:val="00DE67D6"/>
    <w:pPr>
      <w:tabs>
        <w:tab w:val="left" w:pos="-2268"/>
      </w:tabs>
      <w:jc w:val="both"/>
    </w:pPr>
    <w:rPr>
      <w:b/>
      <w:bCs/>
      <w:sz w:val="20"/>
    </w:rPr>
  </w:style>
  <w:style w:type="character" w:customStyle="1" w:styleId="CommentTextChar">
    <w:name w:val="Comment Text Char"/>
    <w:link w:val="CommentText"/>
    <w:semiHidden/>
    <w:rsid w:val="00DE67D6"/>
    <w:rPr>
      <w:rFonts w:ascii="Arial" w:hAnsi="Arial"/>
      <w:sz w:val="22"/>
    </w:rPr>
  </w:style>
  <w:style w:type="character" w:customStyle="1" w:styleId="CommentSubjectChar">
    <w:name w:val="Comment Subject Char"/>
    <w:link w:val="CommentSubject"/>
    <w:rsid w:val="00DE67D6"/>
    <w:rPr>
      <w:rFonts w:ascii="Arial" w:hAnsi="Arial"/>
      <w:b/>
      <w:bCs/>
      <w:sz w:val="22"/>
    </w:rPr>
  </w:style>
  <w:style w:type="paragraph" w:styleId="Revision">
    <w:name w:val="Revision"/>
    <w:hidden/>
    <w:uiPriority w:val="99"/>
    <w:semiHidden/>
    <w:rsid w:val="003F5817"/>
    <w:rPr>
      <w:rFonts w:ascii="Arial" w:hAnsi="Arial"/>
      <w:sz w:val="22"/>
      <w:lang w:val="cs-CZ" w:eastAsia="cs-CZ"/>
    </w:rPr>
  </w:style>
  <w:style w:type="table" w:styleId="TableGrid">
    <w:name w:val="Table Grid"/>
    <w:basedOn w:val="TableNormal"/>
    <w:uiPriority w:val="59"/>
    <w:rsid w:val="00050D3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8364C"/>
    <w:pPr>
      <w:tabs>
        <w:tab w:val="clear" w:pos="-2268"/>
      </w:tabs>
      <w:spacing w:before="100" w:beforeAutospacing="1" w:after="100" w:afterAutospacing="1"/>
      <w:jc w:val="left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rsid w:val="00A8364C"/>
  </w:style>
  <w:style w:type="character" w:customStyle="1" w:styleId="BodyText3Char">
    <w:name w:val="Body Text 3 Char"/>
    <w:link w:val="BodyText3"/>
    <w:locked/>
    <w:rsid w:val="00FA6A21"/>
    <w:rPr>
      <w:rFonts w:ascii="Arial" w:hAnsi="Arial"/>
      <w:sz w:val="22"/>
    </w:rPr>
  </w:style>
  <w:style w:type="paragraph" w:customStyle="1" w:styleId="l5">
    <w:name w:val="l5"/>
    <w:basedOn w:val="Normal"/>
    <w:rsid w:val="00865B2E"/>
    <w:pPr>
      <w:tabs>
        <w:tab w:val="clear" w:pos="-2268"/>
      </w:tabs>
      <w:spacing w:before="100" w:beforeAutospacing="1" w:after="100" w:afterAutospacing="1"/>
      <w:jc w:val="left"/>
    </w:pPr>
    <w:rPr>
      <w:rFonts w:ascii="Times New Roman" w:hAnsi="Times New Roman"/>
      <w:sz w:val="24"/>
      <w:szCs w:val="24"/>
    </w:rPr>
  </w:style>
  <w:style w:type="paragraph" w:customStyle="1" w:styleId="l6">
    <w:name w:val="l6"/>
    <w:basedOn w:val="Normal"/>
    <w:rsid w:val="00865B2E"/>
    <w:pPr>
      <w:tabs>
        <w:tab w:val="clear" w:pos="-2268"/>
      </w:tabs>
      <w:spacing w:before="100" w:beforeAutospacing="1" w:after="100" w:afterAutospacing="1"/>
      <w:jc w:val="left"/>
    </w:pPr>
    <w:rPr>
      <w:rFonts w:ascii="Times New Roman" w:hAnsi="Times New Roman"/>
      <w:sz w:val="24"/>
      <w:szCs w:val="24"/>
    </w:rPr>
  </w:style>
  <w:style w:type="character" w:styleId="HTMLVariable">
    <w:name w:val="HTML Variable"/>
    <w:uiPriority w:val="99"/>
    <w:unhideWhenUsed/>
    <w:rsid w:val="00865B2E"/>
    <w:rPr>
      <w:i/>
      <w:iCs/>
    </w:rPr>
  </w:style>
  <w:style w:type="paragraph" w:styleId="NoSpacing">
    <w:name w:val="No Spacing"/>
    <w:uiPriority w:val="1"/>
    <w:qFormat/>
    <w:rsid w:val="002645B8"/>
    <w:pPr>
      <w:tabs>
        <w:tab w:val="left" w:pos="-2268"/>
      </w:tabs>
      <w:jc w:val="both"/>
    </w:pPr>
    <w:rPr>
      <w:rFonts w:ascii="Arial" w:hAnsi="Arial"/>
      <w:sz w:val="22"/>
      <w:lang w:val="cs-CZ" w:eastAsia="cs-CZ"/>
    </w:rPr>
  </w:style>
  <w:style w:type="paragraph" w:customStyle="1" w:styleId="Organizace">
    <w:name w:val="Organizace"/>
    <w:basedOn w:val="Normal"/>
    <w:rsid w:val="00E213BF"/>
    <w:pPr>
      <w:tabs>
        <w:tab w:val="clear" w:pos="-2268"/>
      </w:tabs>
      <w:jc w:val="center"/>
    </w:pPr>
    <w:rPr>
      <w:rFonts w:ascii="Arial Narrow" w:hAnsi="Arial Narrow"/>
      <w:b/>
      <w:smallCaps/>
      <w:spacing w:val="40"/>
      <w:sz w:val="48"/>
    </w:rPr>
  </w:style>
  <w:style w:type="paragraph" w:customStyle="1" w:styleId="Osvedceni">
    <w:name w:val="Osvedceni"/>
    <w:basedOn w:val="Normal"/>
    <w:rsid w:val="00E213BF"/>
    <w:pPr>
      <w:tabs>
        <w:tab w:val="clear" w:pos="-2268"/>
      </w:tabs>
      <w:jc w:val="center"/>
    </w:pPr>
    <w:rPr>
      <w:rFonts w:ascii="Arial Narrow" w:hAnsi="Arial Narrow"/>
      <w:b/>
      <w:spacing w:val="40"/>
      <w:sz w:val="56"/>
    </w:rPr>
  </w:style>
  <w:style w:type="paragraph" w:customStyle="1" w:styleId="Popisky">
    <w:name w:val="Popisky"/>
    <w:basedOn w:val="Normal"/>
    <w:rsid w:val="00E213BF"/>
    <w:pPr>
      <w:tabs>
        <w:tab w:val="clear" w:pos="-2268"/>
      </w:tabs>
      <w:jc w:val="center"/>
    </w:pPr>
    <w:rPr>
      <w:rFonts w:ascii="Arial Narrow" w:hAnsi="Arial Narrow"/>
      <w:sz w:val="20"/>
    </w:rPr>
  </w:style>
  <w:style w:type="paragraph" w:customStyle="1" w:styleId="Kurz">
    <w:name w:val="Kurz"/>
    <w:basedOn w:val="Normal"/>
    <w:rsid w:val="00E213BF"/>
    <w:pPr>
      <w:tabs>
        <w:tab w:val="clear" w:pos="-2268"/>
      </w:tabs>
      <w:jc w:val="center"/>
    </w:pPr>
    <w:rPr>
      <w:rFonts w:ascii="Arial Narrow" w:hAnsi="Arial Narrow"/>
      <w:b/>
      <w:sz w:val="40"/>
    </w:rPr>
  </w:style>
  <w:style w:type="paragraph" w:customStyle="1" w:styleId="Kurz-dodatek">
    <w:name w:val="Kurz - dodatek"/>
    <w:basedOn w:val="Normal"/>
    <w:rsid w:val="00E213BF"/>
    <w:pPr>
      <w:tabs>
        <w:tab w:val="clear" w:pos="-2268"/>
      </w:tabs>
      <w:jc w:val="center"/>
    </w:pPr>
    <w:rPr>
      <w:rFonts w:ascii="Arial Narrow" w:hAnsi="Arial Narrow"/>
      <w:b/>
      <w:sz w:val="24"/>
    </w:rPr>
  </w:style>
  <w:style w:type="paragraph" w:customStyle="1" w:styleId="Lektor">
    <w:name w:val="Lektor"/>
    <w:basedOn w:val="Popisky"/>
    <w:rsid w:val="00E213BF"/>
    <w:pPr>
      <w:tabs>
        <w:tab w:val="center" w:pos="1440"/>
        <w:tab w:val="center" w:pos="7740"/>
      </w:tabs>
      <w:jc w:val="left"/>
    </w:pPr>
    <w:rPr>
      <w:b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9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0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emf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www.skolenibozp.cz/skoleni-ridicu/" TargetMode="Externa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Sablony\Jin&#233;%20dokumenty\&#352;ablona%20dokumentu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8310FC-C43B-407F-BE18-545215EA9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Šablona dokumentu.dot</Template>
  <TotalTime>7</TotalTime>
  <Pages>1</Pages>
  <Words>2041</Words>
  <Characters>11634</Characters>
  <Application>Microsoft Office Word</Application>
  <DocSecurity>0</DocSecurity>
  <Lines>96</Lines>
  <Paragraphs>27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Využívání služebních vozidel FN Brno</vt:lpstr>
    </vt:vector>
  </TitlesOfParts>
  <Company>FN Brno</Company>
  <LinksUpToDate>false</LinksUpToDate>
  <CharactersWithSpaces>13648</CharactersWithSpaces>
  <SharedDoc>false</SharedDoc>
  <HLinks>
    <vt:vector size="138" baseType="variant">
      <vt:variant>
        <vt:i4>1114165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_Toc69387077</vt:lpwstr>
      </vt:variant>
      <vt:variant>
        <vt:i4>1048629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_Toc69387076</vt:lpwstr>
      </vt:variant>
      <vt:variant>
        <vt:i4>1245237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_Toc69387075</vt:lpwstr>
      </vt:variant>
      <vt:variant>
        <vt:i4>1179701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_Toc69387074</vt:lpwstr>
      </vt:variant>
      <vt:variant>
        <vt:i4>5832720</vt:i4>
      </vt:variant>
      <vt:variant>
        <vt:i4>111</vt:i4>
      </vt:variant>
      <vt:variant>
        <vt:i4>0</vt:i4>
      </vt:variant>
      <vt:variant>
        <vt:i4>5</vt:i4>
      </vt:variant>
      <vt:variant>
        <vt:lpwstr>http://www.skolenibozp.cz/skoleni-ridicu/</vt:lpwstr>
      </vt:variant>
      <vt:variant>
        <vt:lpwstr/>
      </vt:variant>
      <vt:variant>
        <vt:i4>1835058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_Toc64374931</vt:lpwstr>
      </vt:variant>
      <vt:variant>
        <vt:i4>1900594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_Toc64374930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_Toc64374929</vt:lpwstr>
      </vt:variant>
      <vt:variant>
        <vt:i4>1376307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_Toc64374928</vt:lpwstr>
      </vt:variant>
      <vt:variant>
        <vt:i4>1703987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_Toc64374927</vt:lpwstr>
      </vt:variant>
      <vt:variant>
        <vt:i4>1769523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_Toc64374926</vt:lpwstr>
      </vt:variant>
      <vt:variant>
        <vt:i4>1572915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_Toc64374925</vt:lpwstr>
      </vt:variant>
      <vt:variant>
        <vt:i4>1638451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_Toc64374924</vt:lpwstr>
      </vt:variant>
      <vt:variant>
        <vt:i4>1966131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_Toc64374923</vt:lpwstr>
      </vt:variant>
      <vt:variant>
        <vt:i4>2031667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_Toc64374922</vt:lpwstr>
      </vt:variant>
      <vt:variant>
        <vt:i4>1835059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_Toc64374921</vt:lpwstr>
      </vt:variant>
      <vt:variant>
        <vt:i4>1900595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_Toc64374920</vt:lpwstr>
      </vt:variant>
      <vt:variant>
        <vt:i4>1310768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_Toc64374919</vt:lpwstr>
      </vt:variant>
      <vt:variant>
        <vt:i4>1376304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_Toc64374918</vt:lpwstr>
      </vt:variant>
      <vt:variant>
        <vt:i4>1703984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_Toc64374917</vt:lpwstr>
      </vt:variant>
      <vt:variant>
        <vt:i4>1769520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_Toc64374916</vt:lpwstr>
      </vt:variant>
      <vt:variant>
        <vt:i4>1572912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_Toc64374915</vt:lpwstr>
      </vt:variant>
      <vt:variant>
        <vt:i4>1638448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_Toc64374914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Využívání služebních vozidel FN Brno</dc:title>
  <dc:subject>Pracovní postup</dc:subject>
  <dc:creator>Klára Čížková</dc:creator>
  <cp:keywords/>
  <cp:lastModifiedBy>Jurnečková Hana</cp:lastModifiedBy>
  <cp:revision>3</cp:revision>
  <cp:lastPrinted>2021-01-20T17:39:00Z</cp:lastPrinted>
  <dcterms:created xsi:type="dcterms:W3CDTF">2025-11-29T09:03:00Z</dcterms:created>
  <dcterms:modified xsi:type="dcterms:W3CDTF">2025-11-29T09:03:00Z</dcterms:modified>
</cp:coreProperties>
</file>